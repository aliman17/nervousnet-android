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89" w:type="pct"/>
        <w:tblLayout w:type="fixed"/>
        <w:tblLook w:val="04A0" w:firstRow="1" w:lastRow="0" w:firstColumn="1" w:lastColumn="0" w:noHBand="0" w:noVBand="1"/>
      </w:tblPr>
      <w:tblGrid>
        <w:gridCol w:w="8330"/>
        <w:gridCol w:w="236"/>
        <w:gridCol w:w="3658"/>
        <w:gridCol w:w="143"/>
      </w:tblGrid>
      <w:tr w:rsidR="00090A1F" w14:paraId="0B5669FF" w14:textId="77777777" w:rsidTr="00050E34">
        <w:trPr>
          <w:gridAfter w:val="1"/>
          <w:wAfter w:w="57" w:type="pct"/>
        </w:trPr>
        <w:tc>
          <w:tcPr>
            <w:tcW w:w="3368" w:type="pct"/>
            <w:shd w:val="clear" w:color="auto" w:fill="330F42" w:themeFill="accent2"/>
          </w:tcPr>
          <w:p w14:paraId="5F7977FD" w14:textId="77777777" w:rsidR="0026113B" w:rsidRDefault="0026113B" w:rsidP="00D36CD1">
            <w:pPr>
              <w:pStyle w:val="NoSpacing"/>
              <w:spacing w:before="100" w:beforeAutospacing="1"/>
            </w:pPr>
          </w:p>
        </w:tc>
        <w:tc>
          <w:tcPr>
            <w:tcW w:w="95" w:type="pct"/>
          </w:tcPr>
          <w:p w14:paraId="51FD130E" w14:textId="77777777" w:rsidR="0026113B" w:rsidRDefault="0026113B" w:rsidP="00D36CD1">
            <w:pPr>
              <w:pStyle w:val="NoSpacing"/>
              <w:spacing w:before="100" w:beforeAutospacing="1"/>
            </w:pPr>
          </w:p>
        </w:tc>
        <w:tc>
          <w:tcPr>
            <w:tcW w:w="1479" w:type="pct"/>
            <w:shd w:val="clear" w:color="auto" w:fill="7F7F7F" w:themeFill="text1" w:themeFillTint="80"/>
          </w:tcPr>
          <w:p w14:paraId="74D0DA5F" w14:textId="77777777" w:rsidR="0026113B" w:rsidRDefault="0026113B" w:rsidP="00D36CD1">
            <w:pPr>
              <w:pStyle w:val="NoSpacing"/>
              <w:spacing w:before="100" w:beforeAutospacing="1"/>
            </w:pPr>
          </w:p>
        </w:tc>
      </w:tr>
      <w:tr w:rsidR="00090A1F" w14:paraId="1A69A067" w14:textId="77777777" w:rsidTr="00050E34">
        <w:trPr>
          <w:gridAfter w:val="3"/>
          <w:wAfter w:w="1632" w:type="pct"/>
          <w:trHeight w:val="2520"/>
        </w:trPr>
        <w:tc>
          <w:tcPr>
            <w:tcW w:w="3368" w:type="pct"/>
            <w:vAlign w:val="bottom"/>
          </w:tcPr>
          <w:sdt>
            <w:sdtPr>
              <w:rPr>
                <w:sz w:val="50"/>
                <w:szCs w:val="50"/>
              </w:rPr>
              <w:alias w:val="Title"/>
              <w:tag w:val=""/>
              <w:id w:val="-841541200"/>
              <w:placeholder>
                <w:docPart w:val="C5EAD9424D4E3746BD6FCDFC1BA330D5"/>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0D2D1C4E" w14:textId="6C8F472C" w:rsidR="00337B38" w:rsidRPr="008D1F12" w:rsidRDefault="008D1F12" w:rsidP="00D36CD1">
                <w:pPr>
                  <w:pStyle w:val="Title"/>
                  <w:spacing w:before="100" w:beforeAutospacing="1" w:after="0"/>
                  <w:jc w:val="both"/>
                  <w:rPr>
                    <w:sz w:val="50"/>
                    <w:szCs w:val="50"/>
                  </w:rPr>
                </w:pPr>
                <w:r w:rsidRPr="008D1F12">
                  <w:rPr>
                    <w:sz w:val="50"/>
                    <w:szCs w:val="50"/>
                  </w:rPr>
                  <w:t>N</w:t>
                </w:r>
                <w:r w:rsidR="00337B38" w:rsidRPr="008D1F12">
                  <w:rPr>
                    <w:sz w:val="50"/>
                    <w:szCs w:val="50"/>
                  </w:rPr>
                  <w:t>ervousnet</w:t>
                </w:r>
                <w:r w:rsidRPr="008D1F12">
                  <w:rPr>
                    <w:sz w:val="50"/>
                    <w:szCs w:val="50"/>
                  </w:rPr>
                  <w:t xml:space="preserve"> Mobile App</w:t>
                </w:r>
                <w:r w:rsidR="00FF25D9" w:rsidRPr="008D1F12">
                  <w:rPr>
                    <w:sz w:val="50"/>
                    <w:szCs w:val="50"/>
                  </w:rPr>
                  <w:t xml:space="preserve"> </w:t>
                </w:r>
                <w:r w:rsidR="00CA0D85" w:rsidRPr="008D1F12">
                  <w:rPr>
                    <w:sz w:val="50"/>
                    <w:szCs w:val="50"/>
                  </w:rPr>
                  <w:t>- Android</w:t>
                </w:r>
              </w:p>
            </w:sdtContent>
          </w:sdt>
          <w:p w14:paraId="16A38673" w14:textId="69F6A482" w:rsidR="00337B38" w:rsidRDefault="0027781A" w:rsidP="00495F04">
            <w:pPr>
              <w:spacing w:before="100" w:beforeAutospacing="1" w:after="0"/>
            </w:pPr>
            <w:sdt>
              <w:sdtPr>
                <w:rPr>
                  <w:sz w:val="36"/>
                  <w:szCs w:val="36"/>
                </w:rPr>
                <w:alias w:val="Subtitle"/>
                <w:tag w:val=""/>
                <w:id w:val="-1702467403"/>
                <w:placeholder>
                  <w:docPart w:val="445B4BCFD391584998D9DE42BFAE0C76"/>
                </w:placeholder>
                <w:dataBinding w:prefixMappings="xmlns:ns0='http://purl.org/dc/elements/1.1/' xmlns:ns1='http://schemas.openxmlformats.org/package/2006/metadata/core-properties' " w:xpath="/ns1:coreProperties[1]/ns0:subject[1]" w:storeItemID="{6C3C8BC8-F283-45AE-878A-BAB7291924A1}"/>
                <w:text w:multiLine="1"/>
              </w:sdtPr>
              <w:sdtEndPr/>
              <w:sdtContent>
                <w:r w:rsidR="00C6535B">
                  <w:rPr>
                    <w:sz w:val="36"/>
                    <w:szCs w:val="36"/>
                  </w:rPr>
                  <w:t>Ge</w:t>
                </w:r>
                <w:r w:rsidR="00050E34">
                  <w:rPr>
                    <w:sz w:val="36"/>
                    <w:szCs w:val="36"/>
                  </w:rPr>
                  <w:t xml:space="preserve">neral Architecture </w:t>
                </w:r>
              </w:sdtContent>
            </w:sdt>
          </w:p>
        </w:tc>
      </w:tr>
      <w:tr w:rsidR="00A70E78" w14:paraId="25D62D44" w14:textId="77777777" w:rsidTr="00050E34">
        <w:tc>
          <w:tcPr>
            <w:tcW w:w="3368" w:type="pct"/>
            <w:shd w:val="clear" w:color="auto" w:fill="330F42" w:themeFill="accent2"/>
          </w:tcPr>
          <w:p w14:paraId="613B52DA" w14:textId="77777777" w:rsidR="0026113B" w:rsidRDefault="0026113B" w:rsidP="00D36CD1">
            <w:pPr>
              <w:pStyle w:val="NoSpacing"/>
              <w:spacing w:before="100" w:beforeAutospacing="1"/>
            </w:pPr>
          </w:p>
        </w:tc>
        <w:tc>
          <w:tcPr>
            <w:tcW w:w="95" w:type="pct"/>
          </w:tcPr>
          <w:p w14:paraId="3BE66151" w14:textId="77777777" w:rsidR="0026113B" w:rsidRDefault="0026113B" w:rsidP="00D36CD1">
            <w:pPr>
              <w:pStyle w:val="NoSpacing"/>
              <w:spacing w:before="100" w:beforeAutospacing="1"/>
            </w:pPr>
          </w:p>
        </w:tc>
        <w:tc>
          <w:tcPr>
            <w:tcW w:w="1536" w:type="pct"/>
            <w:gridSpan w:val="2"/>
            <w:shd w:val="clear" w:color="auto" w:fill="7F7F7F" w:themeFill="text1" w:themeFillTint="80"/>
          </w:tcPr>
          <w:p w14:paraId="10303E64" w14:textId="77777777" w:rsidR="0026113B" w:rsidRDefault="0026113B" w:rsidP="00D36CD1">
            <w:pPr>
              <w:pStyle w:val="NoSpacing"/>
              <w:spacing w:before="100" w:beforeAutospacing="1"/>
            </w:pPr>
          </w:p>
        </w:tc>
      </w:tr>
    </w:tbl>
    <w:tbl>
      <w:tblPr>
        <w:tblpPr w:leftFromText="180" w:rightFromText="180" w:vertAnchor="text" w:horzAnchor="page" w:tblpX="676" w:tblpY="1"/>
        <w:tblW w:w="5000" w:type="pct"/>
        <w:tblLayout w:type="fixed"/>
        <w:tblLook w:val="04A0" w:firstRow="1" w:lastRow="0" w:firstColumn="1" w:lastColumn="0" w:noHBand="0" w:noVBand="1"/>
      </w:tblPr>
      <w:tblGrid>
        <w:gridCol w:w="11265"/>
      </w:tblGrid>
      <w:tr w:rsidR="00E521FD" w14:paraId="51ADB407" w14:textId="77777777" w:rsidTr="00E521FD">
        <w:trPr>
          <w:trHeight w:val="2245"/>
        </w:trPr>
        <w:tc>
          <w:tcPr>
            <w:tcW w:w="5000" w:type="pct"/>
          </w:tcPr>
          <w:p w14:paraId="4DF4AC44" w14:textId="02263192" w:rsidR="00E521FD" w:rsidRPr="00FF59E0" w:rsidRDefault="00E521FD" w:rsidP="003C5F19">
            <w:pPr>
              <w:pStyle w:val="Heading1"/>
              <w:numPr>
                <w:ilvl w:val="0"/>
                <w:numId w:val="14"/>
              </w:numPr>
              <w:spacing w:before="120" w:line="240" w:lineRule="auto"/>
              <w:jc w:val="both"/>
              <w:rPr>
                <w:b/>
              </w:rPr>
            </w:pPr>
            <w:bookmarkStart w:id="0" w:name="_Toc261004494"/>
            <w:bookmarkStart w:id="1" w:name="_Toc261004492"/>
            <w:r w:rsidRPr="00FF59E0">
              <w:rPr>
                <w:b/>
              </w:rPr>
              <w:t>Overview</w:t>
            </w:r>
          </w:p>
          <w:p w14:paraId="3E819933" w14:textId="4FA78779" w:rsidR="00E521FD" w:rsidRDefault="00CE3DF7" w:rsidP="00B41A93">
            <w:pPr>
              <w:ind w:left="720"/>
              <w:jc w:val="both"/>
              <w:rPr>
                <w:rFonts w:eastAsiaTheme="minorHAnsi"/>
                <w:bCs/>
                <w:color w:val="auto"/>
              </w:rPr>
            </w:pPr>
            <w:r>
              <w:rPr>
                <w:rFonts w:eastAsiaTheme="minorHAnsi"/>
                <w:bCs/>
                <w:color w:val="auto"/>
              </w:rPr>
              <w:t>This document details the generic Architecture and Project structure of the nervousnet project</w:t>
            </w:r>
            <w:r w:rsidR="005D26CD">
              <w:rPr>
                <w:rFonts w:eastAsiaTheme="minorHAnsi"/>
                <w:bCs/>
                <w:color w:val="auto"/>
              </w:rPr>
              <w:t>.</w:t>
            </w:r>
          </w:p>
          <w:p w14:paraId="77DBE629" w14:textId="4F2E3905" w:rsidR="007C2A43" w:rsidRDefault="00482C9D" w:rsidP="003C5F19">
            <w:pPr>
              <w:pStyle w:val="Heading1"/>
              <w:numPr>
                <w:ilvl w:val="0"/>
                <w:numId w:val="14"/>
              </w:numPr>
              <w:jc w:val="both"/>
              <w:rPr>
                <w:b/>
              </w:rPr>
            </w:pPr>
            <w:r>
              <w:rPr>
                <w:b/>
              </w:rPr>
              <w:t>Concept</w:t>
            </w:r>
          </w:p>
          <w:p w14:paraId="1EE36019" w14:textId="69050286" w:rsidR="007C2A43" w:rsidRDefault="00025918" w:rsidP="00B41A93">
            <w:pPr>
              <w:ind w:left="720"/>
              <w:jc w:val="both"/>
            </w:pPr>
            <w:r>
              <w:t xml:space="preserve">   The Android nervousnet </w:t>
            </w:r>
            <w:r w:rsidR="008930FE">
              <w:t>mobile application</w:t>
            </w:r>
            <w:r>
              <w:t xml:space="preserve"> is based on the concept of </w:t>
            </w:r>
            <w:r w:rsidR="008C5443">
              <w:t xml:space="preserve">Bound </w:t>
            </w:r>
            <w:r>
              <w:t xml:space="preserve">Services and </w:t>
            </w:r>
            <w:r w:rsidR="002C1EAE" w:rsidRPr="002C1EAE">
              <w:t>Android Interface Definition Language</w:t>
            </w:r>
            <w:r w:rsidR="002C1EAE">
              <w:t xml:space="preserve"> (</w:t>
            </w:r>
            <w:r>
              <w:t>AIDL</w:t>
            </w:r>
            <w:r w:rsidR="002C1EAE">
              <w:t>)</w:t>
            </w:r>
            <w:r w:rsidR="008C5443">
              <w:t>.</w:t>
            </w:r>
          </w:p>
          <w:p w14:paraId="286E5B39" w14:textId="2CF7A48A" w:rsidR="00640667" w:rsidRDefault="00640667" w:rsidP="00B41A93">
            <w:pPr>
              <w:ind w:left="720"/>
              <w:jc w:val="both"/>
              <w:rPr>
                <w:i/>
              </w:rPr>
            </w:pPr>
            <w:r w:rsidRPr="00640667">
              <w:rPr>
                <w:i/>
              </w:rPr>
              <w:t xml:space="preserve">“A </w:t>
            </w:r>
            <w:hyperlink r:id="rId8" w:history="1">
              <w:r w:rsidRPr="00640667">
                <w:rPr>
                  <w:i/>
                </w:rPr>
                <w:t>Service</w:t>
              </w:r>
            </w:hyperlink>
            <w:r w:rsidRPr="00640667">
              <w:rPr>
                <w:i/>
              </w:rPr>
              <w:t xml:space="preserve">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interprocess communication (IPC).”</w:t>
            </w:r>
          </w:p>
          <w:p w14:paraId="002C01E1" w14:textId="561CE12F" w:rsidR="00173BCE" w:rsidRDefault="0027781A" w:rsidP="00B41A93">
            <w:pPr>
              <w:ind w:left="720"/>
              <w:jc w:val="both"/>
              <w:rPr>
                <w:i/>
              </w:rPr>
            </w:pPr>
            <w:hyperlink r:id="rId9" w:history="1">
              <w:r w:rsidR="00574782" w:rsidRPr="003F4A97">
                <w:rPr>
                  <w:rStyle w:val="Hyperlink"/>
                  <w:i/>
                </w:rPr>
                <w:t>https://developer.android.com/guide/components/services.html</w:t>
              </w:r>
            </w:hyperlink>
          </w:p>
          <w:p w14:paraId="7F5A0E2F" w14:textId="36E8BFBD" w:rsidR="008C5443" w:rsidRDefault="00574782" w:rsidP="00B41A93">
            <w:pPr>
              <w:ind w:left="720"/>
              <w:jc w:val="both"/>
              <w:rPr>
                <w:i/>
              </w:rPr>
            </w:pPr>
            <w:r w:rsidRPr="005536C8">
              <w:rPr>
                <w:i/>
              </w:rPr>
              <w:t xml:space="preserve"> </w:t>
            </w:r>
            <w:r w:rsidR="008C5443" w:rsidRPr="005536C8">
              <w:rPr>
                <w:i/>
              </w:rPr>
              <w:t>“A bound service offers a client-server interface that allows components to interact with the service, send requests, get results, and even do so across processes with inter</w:t>
            </w:r>
            <w:r w:rsidR="003A4A9A" w:rsidRPr="005536C8">
              <w:rPr>
                <w:i/>
              </w:rPr>
              <w:t>-</w:t>
            </w:r>
            <w:r w:rsidR="008C5443" w:rsidRPr="005536C8">
              <w:rPr>
                <w:i/>
              </w:rPr>
              <w:t>process communication (IPC).”</w:t>
            </w:r>
          </w:p>
          <w:p w14:paraId="3D20C3BE" w14:textId="209D85A5" w:rsidR="005536C8" w:rsidRDefault="0027781A" w:rsidP="00B41A93">
            <w:pPr>
              <w:ind w:left="720"/>
              <w:jc w:val="both"/>
              <w:rPr>
                <w:i/>
              </w:rPr>
            </w:pPr>
            <w:hyperlink r:id="rId10" w:history="1">
              <w:r w:rsidR="00173BCE" w:rsidRPr="003F4A97">
                <w:rPr>
                  <w:rStyle w:val="Hyperlink"/>
                  <w:i/>
                </w:rPr>
                <w:t>https://developer.android.com/guide/components/bound-services.html</w:t>
              </w:r>
            </w:hyperlink>
          </w:p>
          <w:p w14:paraId="2A47A105" w14:textId="03AFB87A" w:rsidR="00522291" w:rsidRDefault="003222F0" w:rsidP="00B41A93">
            <w:pPr>
              <w:ind w:left="720"/>
              <w:jc w:val="both"/>
              <w:rPr>
                <w:i/>
              </w:rPr>
            </w:pPr>
            <w:r>
              <w:rPr>
                <w:i/>
              </w:rPr>
              <w:t>“</w:t>
            </w:r>
            <w:r w:rsidRPr="003222F0">
              <w:rPr>
                <w:i/>
              </w:rPr>
              <w:t xml:space="preserve"> </w:t>
            </w:r>
            <w:r w:rsidR="00B70861">
              <w:rPr>
                <w:i/>
              </w:rPr>
              <w:t>AIDL</w:t>
            </w:r>
            <w:r w:rsidRPr="003222F0">
              <w:rPr>
                <w:i/>
              </w:rPr>
              <w:t xml:space="preserve"> allows you to define the programming interface that both the client and service agree upon in order to communicate with each other using interprocess communication (IPC). On Android, one process cannot normally access the memory of another process. So to talk, they need to decompose their objects into primitives that the operating system can understand, and marshall the objects across that boundary for you. The code to do that marshalling is tedious to write, so Android handles it for you with AIDL.</w:t>
            </w:r>
            <w:r>
              <w:rPr>
                <w:i/>
              </w:rPr>
              <w:t>”</w:t>
            </w:r>
          </w:p>
          <w:p w14:paraId="715291A0" w14:textId="62D1AB17" w:rsidR="00173BCE" w:rsidRDefault="0027781A" w:rsidP="00B41A93">
            <w:pPr>
              <w:ind w:left="720"/>
              <w:jc w:val="both"/>
              <w:rPr>
                <w:i/>
              </w:rPr>
            </w:pPr>
            <w:hyperlink r:id="rId11" w:history="1">
              <w:r w:rsidR="00522291" w:rsidRPr="003F4A97">
                <w:rPr>
                  <w:rStyle w:val="Hyperlink"/>
                  <w:i/>
                </w:rPr>
                <w:t>https://developer.android.com/guide/components/aidl.html</w:t>
              </w:r>
            </w:hyperlink>
          </w:p>
          <w:p w14:paraId="18F90859" w14:textId="77777777" w:rsidR="00522291" w:rsidRPr="005536C8" w:rsidRDefault="00522291" w:rsidP="003C5F19">
            <w:pPr>
              <w:ind w:left="360"/>
              <w:rPr>
                <w:i/>
              </w:rPr>
            </w:pPr>
          </w:p>
          <w:p w14:paraId="60E41371" w14:textId="751550F6" w:rsidR="00D97280" w:rsidRDefault="00D97280" w:rsidP="00D97280">
            <w:pPr>
              <w:pStyle w:val="Heading1"/>
              <w:numPr>
                <w:ilvl w:val="0"/>
                <w:numId w:val="14"/>
              </w:numPr>
              <w:rPr>
                <w:b/>
              </w:rPr>
            </w:pPr>
            <w:r>
              <w:rPr>
                <w:b/>
              </w:rPr>
              <w:t>Architecture</w:t>
            </w:r>
          </w:p>
          <w:p w14:paraId="16A6F484" w14:textId="6A9D8A7D" w:rsidR="0028416B" w:rsidRDefault="00A310D1" w:rsidP="0019341F">
            <w:pPr>
              <w:ind w:left="720"/>
              <w:jc w:val="both"/>
            </w:pPr>
            <w:r>
              <w:t xml:space="preserve">A </w:t>
            </w:r>
            <w:r w:rsidR="003B3F63">
              <w:t>conceptual</w:t>
            </w:r>
            <w:r w:rsidR="00B8301F">
              <w:t xml:space="preserve"> architecture </w:t>
            </w:r>
            <w:r>
              <w:t xml:space="preserve">of the whole nervousnet platform and nervousnet mobile application is shown </w:t>
            </w:r>
            <w:r w:rsidR="00445111">
              <w:t xml:space="preserve">in </w:t>
            </w:r>
            <w:r>
              <w:t>the images below:</w:t>
            </w:r>
          </w:p>
          <w:p w14:paraId="4DCFDF68" w14:textId="77777777" w:rsidR="00262D42" w:rsidRDefault="00262D42" w:rsidP="0019341F">
            <w:pPr>
              <w:ind w:left="720"/>
              <w:jc w:val="both"/>
            </w:pPr>
          </w:p>
          <w:p w14:paraId="616513E0" w14:textId="01F8BC12" w:rsidR="004A6714" w:rsidRDefault="00850F07" w:rsidP="004A6714">
            <w:pPr>
              <w:keepNext/>
              <w:ind w:left="720"/>
              <w:jc w:val="both"/>
            </w:pPr>
            <w:r>
              <w:rPr>
                <w:noProof/>
              </w:rPr>
              <w:lastRenderedPageBreak/>
              <w:drawing>
                <wp:inline distT="0" distB="0" distL="0" distR="0" wp14:anchorId="5843872C" wp14:editId="20619B2C">
                  <wp:extent cx="6417945" cy="3388956"/>
                  <wp:effectExtent l="25400" t="25400" r="33655"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8019" cy="3388995"/>
                          </a:xfrm>
                          <a:prstGeom prst="rect">
                            <a:avLst/>
                          </a:prstGeom>
                          <a:noFill/>
                          <a:ln>
                            <a:solidFill>
                              <a:schemeClr val="tx1"/>
                            </a:solidFill>
                          </a:ln>
                        </pic:spPr>
                      </pic:pic>
                    </a:graphicData>
                  </a:graphic>
                </wp:inline>
              </w:drawing>
            </w:r>
          </w:p>
          <w:p w14:paraId="7DB86D1C" w14:textId="014FA739" w:rsidR="004A6714" w:rsidRDefault="004A6714" w:rsidP="004A6714">
            <w:pPr>
              <w:pStyle w:val="Caption"/>
            </w:pPr>
            <w:r>
              <w:t xml:space="preserve">Figure </w:t>
            </w:r>
            <w:r w:rsidR="0027781A">
              <w:fldChar w:fldCharType="begin"/>
            </w:r>
            <w:r w:rsidR="0027781A">
              <w:instrText xml:space="preserve"> SEQ Figure \* ARABIC </w:instrText>
            </w:r>
            <w:r w:rsidR="0027781A">
              <w:fldChar w:fldCharType="separate"/>
            </w:r>
            <w:r w:rsidR="009E072E">
              <w:rPr>
                <w:noProof/>
              </w:rPr>
              <w:t>1</w:t>
            </w:r>
            <w:r w:rsidR="0027781A">
              <w:rPr>
                <w:noProof/>
              </w:rPr>
              <w:fldChar w:fldCharType="end"/>
            </w:r>
            <w:r>
              <w:t>: nervousnet Platform Architecture</w:t>
            </w:r>
          </w:p>
          <w:p w14:paraId="605C314A" w14:textId="77777777" w:rsidR="0031721C" w:rsidRDefault="0031721C" w:rsidP="0031721C"/>
          <w:p w14:paraId="4AB934F8" w14:textId="77777777" w:rsidR="0031721C" w:rsidRPr="00802B49" w:rsidRDefault="0031721C" w:rsidP="0031721C">
            <w:pPr>
              <w:pStyle w:val="Heading1"/>
              <w:numPr>
                <w:ilvl w:val="1"/>
                <w:numId w:val="14"/>
              </w:numPr>
              <w:jc w:val="both"/>
              <w:rPr>
                <w:b/>
                <w:sz w:val="24"/>
                <w:szCs w:val="24"/>
              </w:rPr>
            </w:pPr>
            <w:r w:rsidRPr="00802B49">
              <w:rPr>
                <w:b/>
                <w:sz w:val="24"/>
                <w:szCs w:val="24"/>
              </w:rPr>
              <w:t>Terminology</w:t>
            </w:r>
          </w:p>
          <w:p w14:paraId="695F2459" w14:textId="77777777" w:rsidR="00850F07" w:rsidRPr="005D26CD" w:rsidRDefault="00850F07" w:rsidP="005D26CD">
            <w:pPr>
              <w:numPr>
                <w:ilvl w:val="1"/>
                <w:numId w:val="14"/>
              </w:numPr>
              <w:tabs>
                <w:tab w:val="num" w:pos="720"/>
              </w:tabs>
              <w:spacing w:after="0" w:line="240" w:lineRule="auto"/>
              <w:ind w:left="1437" w:right="408" w:hanging="357"/>
              <w:jc w:val="both"/>
              <w:rPr>
                <w:bCs/>
              </w:rPr>
            </w:pPr>
            <w:r w:rsidRPr="005D26CD">
              <w:rPr>
                <w:b/>
                <w:bCs/>
              </w:rPr>
              <w:t xml:space="preserve">Mobile App- </w:t>
            </w:r>
            <w:r w:rsidRPr="005D26CD">
              <w:rPr>
                <w:bCs/>
              </w:rPr>
              <w:t xml:space="preserve">Native Mobile Application built for Android and iOS platforms. </w:t>
            </w:r>
          </w:p>
          <w:p w14:paraId="02026585" w14:textId="77777777" w:rsidR="00850F07" w:rsidRPr="005D26CD" w:rsidRDefault="00850F07" w:rsidP="005D26CD">
            <w:pPr>
              <w:numPr>
                <w:ilvl w:val="3"/>
                <w:numId w:val="14"/>
              </w:numPr>
              <w:spacing w:after="0" w:line="240" w:lineRule="auto"/>
              <w:ind w:right="408"/>
              <w:jc w:val="both"/>
              <w:rPr>
                <w:bCs/>
              </w:rPr>
            </w:pPr>
            <w:r w:rsidRPr="005D26CD">
              <w:rPr>
                <w:bCs/>
              </w:rPr>
              <w:t>Allows users to view and share various Sensor related Data</w:t>
            </w:r>
          </w:p>
          <w:p w14:paraId="30FD441C" w14:textId="77777777" w:rsidR="00850F07" w:rsidRPr="005D26CD" w:rsidRDefault="00850F07" w:rsidP="005D26CD">
            <w:pPr>
              <w:numPr>
                <w:ilvl w:val="3"/>
                <w:numId w:val="14"/>
              </w:numPr>
              <w:spacing w:after="0" w:line="240" w:lineRule="auto"/>
              <w:ind w:right="408"/>
              <w:jc w:val="both"/>
              <w:rPr>
                <w:bCs/>
              </w:rPr>
            </w:pPr>
            <w:r w:rsidRPr="005D26CD">
              <w:rPr>
                <w:bCs/>
              </w:rPr>
              <w:t>Required to be installed for running external apps (Axons) built using</w:t>
            </w:r>
            <w:r w:rsidRPr="005D26CD">
              <w:rPr>
                <w:bCs/>
                <w:i/>
                <w:iCs/>
              </w:rPr>
              <w:t xml:space="preserve"> nervousnet PlatformAPI’s</w:t>
            </w:r>
            <w:r w:rsidRPr="005D26CD">
              <w:rPr>
                <w:bCs/>
              </w:rPr>
              <w:t>.</w:t>
            </w:r>
          </w:p>
          <w:p w14:paraId="7F2AA0C4" w14:textId="77777777" w:rsidR="00850F07" w:rsidRPr="005D26CD" w:rsidRDefault="00850F07" w:rsidP="005D26CD">
            <w:pPr>
              <w:numPr>
                <w:ilvl w:val="3"/>
                <w:numId w:val="14"/>
              </w:numPr>
              <w:spacing w:after="0" w:line="240" w:lineRule="auto"/>
              <w:ind w:right="408"/>
              <w:jc w:val="both"/>
              <w:rPr>
                <w:bCs/>
              </w:rPr>
            </w:pPr>
            <w:r w:rsidRPr="005D26CD">
              <w:rPr>
                <w:bCs/>
              </w:rPr>
              <w:t>Acts like a connectivity hub for external products like smartwatches, beacons and external sensors that want to share sensor data with the nervousnet platform.</w:t>
            </w:r>
          </w:p>
          <w:p w14:paraId="216671B2" w14:textId="14A8E726" w:rsidR="00850F07" w:rsidRPr="005D26CD" w:rsidRDefault="00850F07" w:rsidP="005D26CD">
            <w:pPr>
              <w:numPr>
                <w:ilvl w:val="3"/>
                <w:numId w:val="14"/>
              </w:numPr>
              <w:spacing w:after="0" w:line="240" w:lineRule="auto"/>
              <w:ind w:right="408"/>
              <w:jc w:val="both"/>
              <w:rPr>
                <w:bCs/>
              </w:rPr>
            </w:pPr>
            <w:r w:rsidRPr="005D26CD">
              <w:rPr>
                <w:bCs/>
              </w:rPr>
              <w:t xml:space="preserve">Android version uses background Services to enable third party apps and </w:t>
            </w:r>
            <w:r>
              <w:rPr>
                <w:bCs/>
              </w:rPr>
              <w:t>native Axon apps</w:t>
            </w:r>
            <w:r w:rsidRPr="005D26CD">
              <w:rPr>
                <w:bCs/>
              </w:rPr>
              <w:t xml:space="preserve"> to connect and share data with the Nervousnet platform.</w:t>
            </w:r>
          </w:p>
          <w:p w14:paraId="7224821E" w14:textId="77777777" w:rsidR="00850F07" w:rsidRPr="005D26CD" w:rsidRDefault="00850F07" w:rsidP="005D26CD">
            <w:pPr>
              <w:numPr>
                <w:ilvl w:val="3"/>
                <w:numId w:val="14"/>
              </w:numPr>
              <w:spacing w:after="0" w:line="240" w:lineRule="auto"/>
              <w:ind w:right="408"/>
              <w:jc w:val="both"/>
              <w:rPr>
                <w:bCs/>
              </w:rPr>
            </w:pPr>
            <w:r w:rsidRPr="005D26CD">
              <w:rPr>
                <w:bCs/>
              </w:rPr>
              <w:t>iOS version uses WebViews and allows for external Axons to run inside a WebView container.</w:t>
            </w:r>
          </w:p>
          <w:p w14:paraId="6FF2A91B" w14:textId="77777777" w:rsidR="003F5929" w:rsidRPr="001E7CCD" w:rsidRDefault="003F5929" w:rsidP="0085763F">
            <w:pPr>
              <w:numPr>
                <w:ilvl w:val="1"/>
                <w:numId w:val="14"/>
              </w:numPr>
              <w:spacing w:after="0" w:line="240" w:lineRule="auto"/>
              <w:ind w:left="1418" w:right="408" w:hanging="284"/>
              <w:jc w:val="both"/>
              <w:rPr>
                <w:bCs/>
              </w:rPr>
            </w:pPr>
            <w:r w:rsidRPr="007D4DBE">
              <w:rPr>
                <w:b/>
                <w:bCs/>
              </w:rPr>
              <w:t>Axons (Native)-</w:t>
            </w:r>
            <w:r w:rsidRPr="001E7CCD">
              <w:rPr>
                <w:bCs/>
              </w:rPr>
              <w:t xml:space="preserve"> Native Android apps, Smart devices, beacons that can connect to the nervousnet HUB mobile app.</w:t>
            </w:r>
          </w:p>
          <w:p w14:paraId="4B4E6360" w14:textId="77777777" w:rsidR="003F5929" w:rsidRPr="003F5929" w:rsidRDefault="003F5929" w:rsidP="001E7CCD">
            <w:pPr>
              <w:numPr>
                <w:ilvl w:val="3"/>
                <w:numId w:val="14"/>
              </w:numPr>
              <w:spacing w:after="0" w:line="240" w:lineRule="auto"/>
              <w:ind w:right="408"/>
              <w:jc w:val="both"/>
              <w:rPr>
                <w:bCs/>
              </w:rPr>
            </w:pPr>
            <w:r w:rsidRPr="003F5929">
              <w:rPr>
                <w:bCs/>
              </w:rPr>
              <w:t xml:space="preserve">Uses the nervousnet Platform API's to receive and share sensor data.  </w:t>
            </w:r>
          </w:p>
          <w:p w14:paraId="19472960" w14:textId="77777777" w:rsidR="003F5929" w:rsidRPr="003F5929" w:rsidRDefault="003F5929" w:rsidP="001E7CCD">
            <w:pPr>
              <w:numPr>
                <w:ilvl w:val="3"/>
                <w:numId w:val="14"/>
              </w:numPr>
              <w:spacing w:after="0" w:line="240" w:lineRule="auto"/>
              <w:ind w:right="408"/>
              <w:jc w:val="both"/>
              <w:rPr>
                <w:bCs/>
              </w:rPr>
            </w:pPr>
            <w:r w:rsidRPr="003F5929">
              <w:rPr>
                <w:bCs/>
              </w:rPr>
              <w:t>Works only in Android devices</w:t>
            </w:r>
          </w:p>
          <w:p w14:paraId="5A0B16FF" w14:textId="77777777" w:rsidR="003F5929" w:rsidRPr="003F5929" w:rsidRDefault="003F5929" w:rsidP="001E7CCD">
            <w:pPr>
              <w:numPr>
                <w:ilvl w:val="3"/>
                <w:numId w:val="14"/>
              </w:numPr>
              <w:spacing w:after="0" w:line="240" w:lineRule="auto"/>
              <w:ind w:right="408"/>
              <w:jc w:val="both"/>
              <w:rPr>
                <w:bCs/>
              </w:rPr>
            </w:pPr>
            <w:r w:rsidRPr="003F5929">
              <w:rPr>
                <w:bCs/>
              </w:rPr>
              <w:t>Uses the Android background services feature.</w:t>
            </w:r>
          </w:p>
          <w:p w14:paraId="4C5980F2" w14:textId="767E2DA5" w:rsidR="0031721C" w:rsidRPr="001E7CCD" w:rsidRDefault="003F5929" w:rsidP="001E7CCD">
            <w:pPr>
              <w:numPr>
                <w:ilvl w:val="3"/>
                <w:numId w:val="14"/>
              </w:numPr>
              <w:spacing w:after="0" w:line="240" w:lineRule="auto"/>
              <w:ind w:right="408"/>
              <w:jc w:val="both"/>
              <w:rPr>
                <w:bCs/>
              </w:rPr>
            </w:pPr>
            <w:r w:rsidRPr="001E7CCD">
              <w:rPr>
                <w:bCs/>
              </w:rPr>
              <w:t xml:space="preserve">Possibility of using Bluetooth, Wi-Fi Direct to do connect to the nervousnet mobile app </w:t>
            </w:r>
          </w:p>
          <w:p w14:paraId="20B4B429" w14:textId="47ED7D28" w:rsidR="0031721C" w:rsidRPr="003C5F19" w:rsidRDefault="0031721C" w:rsidP="005D26CD">
            <w:pPr>
              <w:numPr>
                <w:ilvl w:val="1"/>
                <w:numId w:val="14"/>
              </w:numPr>
              <w:spacing w:after="0" w:line="240" w:lineRule="auto"/>
              <w:ind w:left="1437" w:right="408" w:hanging="357"/>
            </w:pPr>
            <w:r w:rsidRPr="003C5F19">
              <w:rPr>
                <w:b/>
                <w:bCs/>
              </w:rPr>
              <w:t>Axons</w:t>
            </w:r>
            <w:r w:rsidR="00904B70">
              <w:rPr>
                <w:b/>
                <w:bCs/>
              </w:rPr>
              <w:t xml:space="preserve"> (WebViews)</w:t>
            </w:r>
            <w:r w:rsidRPr="003C5F19">
              <w:rPr>
                <w:b/>
                <w:bCs/>
              </w:rPr>
              <w:t xml:space="preserve"> - </w:t>
            </w:r>
            <w:r w:rsidRPr="003C5F19">
              <w:t xml:space="preserve">HTML, JavaScript and CSS applications that run inside WebView containers inside the nervousnet apps. </w:t>
            </w:r>
          </w:p>
          <w:p w14:paraId="4F70401E" w14:textId="77777777" w:rsidR="0031721C" w:rsidRPr="003C5F19" w:rsidRDefault="0031721C" w:rsidP="005D26CD">
            <w:pPr>
              <w:numPr>
                <w:ilvl w:val="2"/>
                <w:numId w:val="14"/>
              </w:numPr>
              <w:spacing w:after="0" w:line="240" w:lineRule="auto"/>
              <w:ind w:left="2157" w:right="408" w:hanging="357"/>
            </w:pPr>
            <w:r w:rsidRPr="003C5F19">
              <w:t>Currently supported on the iOS platform.</w:t>
            </w:r>
          </w:p>
          <w:p w14:paraId="205893B8" w14:textId="77777777" w:rsidR="0031721C" w:rsidRDefault="0031721C" w:rsidP="005D26CD">
            <w:pPr>
              <w:numPr>
                <w:ilvl w:val="2"/>
                <w:numId w:val="14"/>
              </w:numPr>
              <w:spacing w:after="0" w:line="240" w:lineRule="auto"/>
              <w:ind w:left="2157" w:right="408" w:hanging="357"/>
            </w:pPr>
            <w:r w:rsidRPr="003C5F19">
              <w:t>Android Platform support in the next phase.</w:t>
            </w:r>
          </w:p>
          <w:p w14:paraId="0127C500" w14:textId="77777777" w:rsidR="0031721C" w:rsidRPr="003C5F19" w:rsidRDefault="0031721C" w:rsidP="005D26CD">
            <w:pPr>
              <w:spacing w:after="0" w:line="240" w:lineRule="auto"/>
              <w:ind w:left="1800" w:right="408"/>
            </w:pPr>
          </w:p>
          <w:p w14:paraId="6DBD4B97" w14:textId="77777777" w:rsidR="0031721C" w:rsidRPr="003C5F19" w:rsidRDefault="0031721C" w:rsidP="005D26CD">
            <w:pPr>
              <w:numPr>
                <w:ilvl w:val="1"/>
                <w:numId w:val="14"/>
              </w:numPr>
              <w:spacing w:after="0" w:line="240" w:lineRule="auto"/>
              <w:ind w:left="1437" w:right="408" w:hanging="357"/>
            </w:pPr>
            <w:r w:rsidRPr="003C5F19">
              <w:rPr>
                <w:b/>
                <w:bCs/>
              </w:rPr>
              <w:t xml:space="preserve">nervousnet CORE – </w:t>
            </w:r>
            <w:r w:rsidRPr="003C5F19">
              <w:t xml:space="preserve">Distributed and Decentralized set of Servers </w:t>
            </w:r>
          </w:p>
          <w:p w14:paraId="1209E1B6" w14:textId="77777777" w:rsidR="0031721C" w:rsidRPr="003C5F19" w:rsidRDefault="0031721C" w:rsidP="005D26CD">
            <w:pPr>
              <w:numPr>
                <w:ilvl w:val="2"/>
                <w:numId w:val="14"/>
              </w:numPr>
              <w:spacing w:after="0" w:line="240" w:lineRule="auto"/>
              <w:ind w:left="2157" w:right="408" w:hanging="357"/>
            </w:pPr>
            <w:r w:rsidRPr="003C5F19">
              <w:t>Used to store and collect Data shared by Clients (Mobile &amp; Web), IOT Hardware sensors and devices, partner platforms and more.</w:t>
            </w:r>
          </w:p>
          <w:p w14:paraId="2024B9E4" w14:textId="77777777" w:rsidR="0031721C" w:rsidRPr="003C5F19" w:rsidRDefault="0031721C" w:rsidP="005D26CD">
            <w:pPr>
              <w:numPr>
                <w:ilvl w:val="2"/>
                <w:numId w:val="14"/>
              </w:numPr>
              <w:spacing w:after="0" w:line="240" w:lineRule="auto"/>
              <w:ind w:left="2157" w:right="408" w:hanging="357"/>
            </w:pPr>
            <w:r w:rsidRPr="003C5F19">
              <w:t xml:space="preserve">Individual Servers are called </w:t>
            </w:r>
            <w:r w:rsidRPr="003C5F19">
              <w:rPr>
                <w:b/>
                <w:bCs/>
              </w:rPr>
              <w:t>nervousnet Nodes</w:t>
            </w:r>
            <w:r w:rsidRPr="003C5F19">
              <w:t xml:space="preserve">. </w:t>
            </w:r>
          </w:p>
          <w:p w14:paraId="3BFC3133" w14:textId="77777777" w:rsidR="0031721C" w:rsidRPr="003C5F19" w:rsidRDefault="0031721C" w:rsidP="005D26CD">
            <w:pPr>
              <w:numPr>
                <w:ilvl w:val="2"/>
                <w:numId w:val="14"/>
              </w:numPr>
              <w:spacing w:after="0" w:line="240" w:lineRule="auto"/>
              <w:ind w:left="2157" w:right="408" w:hanging="357"/>
            </w:pPr>
            <w:r w:rsidRPr="003C5F19">
              <w:t>Mobile Clients will have the option of selecting a server from a list.</w:t>
            </w:r>
          </w:p>
          <w:p w14:paraId="4BDBCFA1" w14:textId="77777777" w:rsidR="0031721C" w:rsidRPr="0031721C" w:rsidRDefault="0031721C" w:rsidP="0031721C"/>
          <w:p w14:paraId="0F0F1130" w14:textId="65F6C12D" w:rsidR="00A310D1" w:rsidRDefault="009C7DBC" w:rsidP="0019341F">
            <w:pPr>
              <w:ind w:left="720"/>
              <w:jc w:val="both"/>
            </w:pPr>
            <w:r>
              <w:rPr>
                <w:noProof/>
              </w:rPr>
              <w:drawing>
                <wp:inline distT="0" distB="0" distL="0" distR="0" wp14:anchorId="73789BE1" wp14:editId="0620E0A1">
                  <wp:extent cx="6214745" cy="3096114"/>
                  <wp:effectExtent l="25400" t="25400" r="33655" b="285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alphaModFix/>
                            <a:extLst>
                              <a:ext uri="{BEBA8EAE-BF5A-486C-A8C5-ECC9F3942E4B}">
                                <a14:imgProps xmlns:a14="http://schemas.microsoft.com/office/drawing/2010/main">
                                  <a14:imgLayer r:embed="rId14">
                                    <a14:imgEffect>
                                      <a14:sharpenSoften amount="41000"/>
                                    </a14:imgEffect>
                                  </a14:imgLayer>
                                </a14:imgProps>
                              </a:ext>
                              <a:ext uri="{28A0092B-C50C-407E-A947-70E740481C1C}">
                                <a14:useLocalDpi xmlns:a14="http://schemas.microsoft.com/office/drawing/2010/main" val="0"/>
                              </a:ext>
                            </a:extLst>
                          </a:blip>
                          <a:srcRect/>
                          <a:stretch>
                            <a:fillRect/>
                          </a:stretch>
                        </pic:blipFill>
                        <pic:spPr bwMode="auto">
                          <a:xfrm>
                            <a:off x="0" y="0"/>
                            <a:ext cx="6216059" cy="3096769"/>
                          </a:xfrm>
                          <a:prstGeom prst="rect">
                            <a:avLst/>
                          </a:prstGeom>
                          <a:noFill/>
                          <a:ln>
                            <a:solidFill>
                              <a:schemeClr val="tx1"/>
                            </a:solidFill>
                          </a:ln>
                        </pic:spPr>
                      </pic:pic>
                    </a:graphicData>
                  </a:graphic>
                </wp:inline>
              </w:drawing>
            </w:r>
          </w:p>
          <w:p w14:paraId="3444F466" w14:textId="6488F224" w:rsidR="00C55774" w:rsidRDefault="00C55774" w:rsidP="00C55774">
            <w:pPr>
              <w:pStyle w:val="Caption"/>
            </w:pPr>
            <w:r>
              <w:t xml:space="preserve">Figure </w:t>
            </w:r>
            <w:r w:rsidR="0027781A">
              <w:fldChar w:fldCharType="begin"/>
            </w:r>
            <w:r w:rsidR="0027781A">
              <w:instrText xml:space="preserve"> SEQ Figure \* ARABIC </w:instrText>
            </w:r>
            <w:r w:rsidR="0027781A">
              <w:fldChar w:fldCharType="separate"/>
            </w:r>
            <w:r w:rsidR="009E072E">
              <w:rPr>
                <w:noProof/>
              </w:rPr>
              <w:t>2</w:t>
            </w:r>
            <w:r w:rsidR="0027781A">
              <w:rPr>
                <w:noProof/>
              </w:rPr>
              <w:fldChar w:fldCharType="end"/>
            </w:r>
            <w:r>
              <w:t>: nervousnet Mobile Application architecture</w:t>
            </w:r>
          </w:p>
          <w:p w14:paraId="56C1E095" w14:textId="44C92D4E" w:rsidR="00786289" w:rsidRDefault="00786289" w:rsidP="0019341F">
            <w:pPr>
              <w:ind w:left="720"/>
              <w:jc w:val="both"/>
            </w:pPr>
          </w:p>
          <w:p w14:paraId="1501D820" w14:textId="77777777" w:rsidR="00E521FD" w:rsidRDefault="00E521FD" w:rsidP="003C5F19">
            <w:pPr>
              <w:pStyle w:val="Heading1"/>
              <w:numPr>
                <w:ilvl w:val="0"/>
                <w:numId w:val="14"/>
              </w:numPr>
              <w:rPr>
                <w:b/>
              </w:rPr>
            </w:pPr>
            <w:r w:rsidRPr="00152DB3">
              <w:rPr>
                <w:b/>
              </w:rPr>
              <w:t>JavaDoc</w:t>
            </w:r>
          </w:p>
          <w:p w14:paraId="7D95626F" w14:textId="77777777" w:rsidR="008D1F12" w:rsidRPr="002510A9" w:rsidRDefault="008D1F12" w:rsidP="008D1F12">
            <w:pPr>
              <w:pStyle w:val="ListParagraph"/>
              <w:numPr>
                <w:ilvl w:val="1"/>
                <w:numId w:val="14"/>
              </w:numPr>
              <w:spacing w:after="120"/>
              <w:rPr>
                <w:rStyle w:val="Hyperlink"/>
              </w:rPr>
            </w:pPr>
            <w:hyperlink r:id="rId15" w:history="1">
              <w:r w:rsidRPr="002510A9">
                <w:rPr>
                  <w:rStyle w:val="Hyperlink"/>
                </w:rPr>
                <w:t>https://github.com/nervousnet/nervousnet-android/tree/master/Documents/Technical/Android/APIs</w:t>
              </w:r>
            </w:hyperlink>
          </w:p>
          <w:p w14:paraId="0E55796B" w14:textId="77777777" w:rsidR="00E521FD" w:rsidRDefault="00E521FD" w:rsidP="003C5F19">
            <w:pPr>
              <w:pStyle w:val="Heading1"/>
              <w:numPr>
                <w:ilvl w:val="0"/>
                <w:numId w:val="14"/>
              </w:numPr>
              <w:rPr>
                <w:b/>
              </w:rPr>
            </w:pPr>
            <w:r>
              <w:rPr>
                <w:b/>
              </w:rPr>
              <w:t>Source Code</w:t>
            </w:r>
          </w:p>
          <w:p w14:paraId="41B127D7" w14:textId="092B12F7" w:rsidR="004D2009" w:rsidRDefault="00E521FD" w:rsidP="00243D50">
            <w:pPr>
              <w:pStyle w:val="ListParagraph"/>
              <w:numPr>
                <w:ilvl w:val="1"/>
                <w:numId w:val="14"/>
              </w:numPr>
              <w:spacing w:after="120"/>
            </w:pPr>
            <w:r>
              <w:t>Nervousnet</w:t>
            </w:r>
            <w:r w:rsidR="004D2009">
              <w:t xml:space="preserve"> </w:t>
            </w:r>
            <w:r w:rsidR="008D1F12">
              <w:t>Mobile App</w:t>
            </w:r>
            <w:r>
              <w:t xml:space="preserve"> Project</w:t>
            </w:r>
            <w:r w:rsidR="004D2009">
              <w:t xml:space="preserve"> </w:t>
            </w:r>
          </w:p>
          <w:p w14:paraId="72BC314F" w14:textId="77777777" w:rsidR="008D1F12" w:rsidRPr="008D1F12" w:rsidRDefault="004D2009" w:rsidP="008D1F12">
            <w:pPr>
              <w:pStyle w:val="ListParagraph"/>
              <w:numPr>
                <w:ilvl w:val="0"/>
                <w:numId w:val="20"/>
              </w:numPr>
              <w:spacing w:after="120"/>
              <w:rPr>
                <w:rFonts w:eastAsiaTheme="minorHAnsi"/>
                <w:bCs/>
                <w:color w:val="BC5FBC" w:themeColor="hyperlink"/>
                <w:sz w:val="16"/>
                <w:szCs w:val="16"/>
                <w:u w:val="single"/>
              </w:rPr>
            </w:pPr>
            <w:r>
              <w:t>Android</w:t>
            </w:r>
          </w:p>
          <w:p w14:paraId="13FDE8DF" w14:textId="36F15188" w:rsidR="008D1F12" w:rsidRDefault="008D1F12" w:rsidP="008D1F12">
            <w:pPr>
              <w:spacing w:after="120"/>
              <w:ind w:left="1440"/>
              <w:rPr>
                <w:rFonts w:eastAsiaTheme="minorHAnsi"/>
                <w:bCs/>
                <w:color w:val="BC5FBC" w:themeColor="hyperlink"/>
                <w:sz w:val="16"/>
                <w:szCs w:val="16"/>
                <w:u w:val="single"/>
              </w:rPr>
            </w:pPr>
            <w:hyperlink r:id="rId16" w:history="1">
              <w:r w:rsidRPr="003F4A97">
                <w:rPr>
                  <w:rStyle w:val="Hyperlink"/>
                  <w:rFonts w:eastAsiaTheme="minorHAnsi"/>
                  <w:bCs/>
                  <w:sz w:val="16"/>
                  <w:szCs w:val="16"/>
                </w:rPr>
                <w:t>https://github.com/nervousnet/nervousnet-android</w:t>
              </w:r>
            </w:hyperlink>
          </w:p>
          <w:p w14:paraId="780D4EDB" w14:textId="77777777" w:rsidR="008D1F12" w:rsidRPr="008D1F12" w:rsidRDefault="008D1F12" w:rsidP="008D1F12">
            <w:pPr>
              <w:spacing w:after="120"/>
              <w:ind w:left="1440"/>
              <w:rPr>
                <w:rStyle w:val="Hyperlink"/>
                <w:rFonts w:eastAsiaTheme="minorHAnsi"/>
                <w:bCs/>
                <w:sz w:val="16"/>
                <w:szCs w:val="16"/>
              </w:rPr>
            </w:pPr>
          </w:p>
          <w:p w14:paraId="1F7BD505" w14:textId="2A94BF4C" w:rsidR="009C3241" w:rsidRDefault="00071B9F" w:rsidP="00C77F1C">
            <w:pPr>
              <w:pStyle w:val="ListParagraph"/>
              <w:numPr>
                <w:ilvl w:val="0"/>
                <w:numId w:val="20"/>
              </w:numPr>
              <w:spacing w:after="120" w:line="240" w:lineRule="auto"/>
              <w:rPr>
                <w:b/>
                <w:color w:val="7F7F7F" w:themeColor="text1" w:themeTint="80"/>
                <w:sz w:val="18"/>
                <w:szCs w:val="18"/>
              </w:rPr>
            </w:pPr>
            <w:r>
              <w:rPr>
                <w:b/>
                <w:color w:val="7F7F7F" w:themeColor="text1" w:themeTint="80"/>
                <w:sz w:val="18"/>
                <w:szCs w:val="18"/>
              </w:rPr>
              <w:t>iOS</w:t>
            </w:r>
          </w:p>
          <w:p w14:paraId="3BDC5E6C" w14:textId="33A0B29F" w:rsidR="00C77F1C" w:rsidRDefault="0027781A" w:rsidP="00C77F1C">
            <w:pPr>
              <w:spacing w:after="120" w:line="240" w:lineRule="auto"/>
              <w:ind w:left="1440"/>
              <w:rPr>
                <w:color w:val="7F7F7F" w:themeColor="text1" w:themeTint="80"/>
                <w:sz w:val="18"/>
                <w:szCs w:val="18"/>
              </w:rPr>
            </w:pPr>
            <w:hyperlink r:id="rId17" w:history="1">
              <w:r w:rsidR="00467C9E" w:rsidRPr="003F4A97">
                <w:rPr>
                  <w:rStyle w:val="Hyperlink"/>
                  <w:sz w:val="18"/>
                  <w:szCs w:val="18"/>
                </w:rPr>
                <w:t>https://github.com/nervousnet/nervousnet-iOS</w:t>
              </w:r>
            </w:hyperlink>
          </w:p>
          <w:p w14:paraId="0A7A9C14" w14:textId="77777777" w:rsidR="00467C9E" w:rsidRPr="002611F0" w:rsidRDefault="00467C9E" w:rsidP="00C77F1C">
            <w:pPr>
              <w:spacing w:after="120" w:line="240" w:lineRule="auto"/>
              <w:ind w:left="1440"/>
              <w:rPr>
                <w:color w:val="7F7F7F" w:themeColor="text1" w:themeTint="80"/>
                <w:sz w:val="18"/>
                <w:szCs w:val="18"/>
              </w:rPr>
            </w:pPr>
          </w:p>
          <w:p w14:paraId="42D7F8DD" w14:textId="77777777" w:rsidR="005B494E" w:rsidRDefault="00E521FD" w:rsidP="005B494E">
            <w:pPr>
              <w:pStyle w:val="ListParagraph"/>
              <w:numPr>
                <w:ilvl w:val="0"/>
                <w:numId w:val="20"/>
              </w:numPr>
              <w:spacing w:after="120" w:line="240" w:lineRule="auto"/>
              <w:rPr>
                <w:b/>
                <w:color w:val="7F7F7F" w:themeColor="text1" w:themeTint="80"/>
                <w:sz w:val="18"/>
                <w:szCs w:val="18"/>
              </w:rPr>
            </w:pPr>
            <w:r w:rsidRPr="008F68BE">
              <w:rPr>
                <w:b/>
                <w:color w:val="7F7F7F" w:themeColor="text1" w:themeTint="80"/>
                <w:sz w:val="18"/>
                <w:szCs w:val="18"/>
              </w:rPr>
              <w:t xml:space="preserve">Nervousnet </w:t>
            </w:r>
            <w:r w:rsidRPr="00243D50">
              <w:t>Library</w:t>
            </w:r>
            <w:r w:rsidRPr="008F68BE">
              <w:rPr>
                <w:b/>
                <w:color w:val="7F7F7F" w:themeColor="text1" w:themeTint="80"/>
                <w:sz w:val="18"/>
                <w:szCs w:val="18"/>
              </w:rPr>
              <w:t xml:space="preserve"> Project (nervousnetLIB)</w:t>
            </w:r>
            <w:r w:rsidR="002611F0">
              <w:rPr>
                <w:b/>
                <w:color w:val="7F7F7F" w:themeColor="text1" w:themeTint="80"/>
                <w:sz w:val="18"/>
                <w:szCs w:val="18"/>
              </w:rPr>
              <w:t xml:space="preserve"> for Android</w:t>
            </w:r>
          </w:p>
          <w:p w14:paraId="5A3F9A21" w14:textId="77777777" w:rsidR="005B494E" w:rsidRPr="005B494E" w:rsidRDefault="005B494E" w:rsidP="005B494E">
            <w:pPr>
              <w:spacing w:after="120" w:line="240" w:lineRule="auto"/>
              <w:ind w:left="1080"/>
              <w:rPr>
                <w:b/>
                <w:color w:val="7F7F7F" w:themeColor="text1" w:themeTint="80"/>
                <w:sz w:val="18"/>
                <w:szCs w:val="18"/>
              </w:rPr>
            </w:pPr>
          </w:p>
          <w:p w14:paraId="4159825C" w14:textId="727315AB" w:rsidR="005B494E" w:rsidRPr="005B494E" w:rsidRDefault="005B494E" w:rsidP="005B494E">
            <w:pPr>
              <w:spacing w:after="120" w:line="240" w:lineRule="auto"/>
              <w:ind w:left="1440"/>
              <w:rPr>
                <w:b/>
                <w:color w:val="7F7F7F" w:themeColor="text1" w:themeTint="80"/>
                <w:sz w:val="18"/>
                <w:szCs w:val="18"/>
              </w:rPr>
            </w:pPr>
            <w:hyperlink r:id="rId18" w:history="1">
              <w:r w:rsidRPr="005B494E">
                <w:rPr>
                  <w:rStyle w:val="Hyperlink"/>
                  <w:b/>
                  <w:sz w:val="18"/>
                  <w:szCs w:val="18"/>
                </w:rPr>
                <w:t>https://github.com/nervousnet/nervousnet-android/tree/master/MobileClients/Android/nervousnetLIB</w:t>
              </w:r>
            </w:hyperlink>
          </w:p>
          <w:p w14:paraId="4D02971E" w14:textId="77777777" w:rsidR="00B87FA9" w:rsidRPr="0031721C" w:rsidRDefault="00B87FA9" w:rsidP="0031721C">
            <w:pPr>
              <w:ind w:left="720"/>
              <w:rPr>
                <w:rStyle w:val="Hyperlink"/>
                <w:rFonts w:eastAsiaTheme="minorHAnsi"/>
                <w:bCs/>
                <w:sz w:val="16"/>
                <w:szCs w:val="16"/>
              </w:rPr>
            </w:pPr>
            <w:bookmarkStart w:id="2" w:name="_GoBack"/>
            <w:bookmarkEnd w:id="2"/>
          </w:p>
          <w:p w14:paraId="5E45BCB4" w14:textId="73A5932B" w:rsidR="00E521FD" w:rsidRPr="001866A0" w:rsidRDefault="00E521FD" w:rsidP="00C77F1C">
            <w:pPr>
              <w:pStyle w:val="ListParagraph"/>
              <w:numPr>
                <w:ilvl w:val="1"/>
                <w:numId w:val="14"/>
              </w:numPr>
              <w:rPr>
                <w:b/>
                <w:color w:val="7F7F7F" w:themeColor="text1" w:themeTint="80"/>
                <w:sz w:val="18"/>
                <w:szCs w:val="18"/>
              </w:rPr>
            </w:pPr>
            <w:r w:rsidRPr="001866A0">
              <w:rPr>
                <w:b/>
                <w:color w:val="7F7F7F" w:themeColor="text1" w:themeTint="80"/>
                <w:sz w:val="18"/>
                <w:szCs w:val="18"/>
              </w:rPr>
              <w:t xml:space="preserve">Sample </w:t>
            </w:r>
            <w:r w:rsidR="00F7275C">
              <w:rPr>
                <w:b/>
                <w:color w:val="7F7F7F" w:themeColor="text1" w:themeTint="80"/>
                <w:sz w:val="18"/>
                <w:szCs w:val="18"/>
              </w:rPr>
              <w:t>Axons</w:t>
            </w:r>
            <w:r w:rsidR="005B494E">
              <w:rPr>
                <w:b/>
                <w:color w:val="7F7F7F" w:themeColor="text1" w:themeTint="80"/>
                <w:sz w:val="18"/>
                <w:szCs w:val="18"/>
              </w:rPr>
              <w:t xml:space="preserve"> Project</w:t>
            </w:r>
            <w:r w:rsidR="00F7275C">
              <w:rPr>
                <w:b/>
                <w:color w:val="7F7F7F" w:themeColor="text1" w:themeTint="80"/>
                <w:sz w:val="18"/>
                <w:szCs w:val="18"/>
              </w:rPr>
              <w:t xml:space="preserve"> for Android</w:t>
            </w:r>
          </w:p>
          <w:p w14:paraId="34652E24" w14:textId="45BFCCD9" w:rsidR="00E521FD" w:rsidRPr="0019557B" w:rsidRDefault="00E521FD" w:rsidP="0019557B">
            <w:pPr>
              <w:ind w:left="1440"/>
              <w:rPr>
                <w:color w:val="7F7F7F" w:themeColor="text1" w:themeTint="80"/>
                <w:sz w:val="18"/>
                <w:szCs w:val="18"/>
              </w:rPr>
            </w:pPr>
            <w:r w:rsidRPr="0019557B">
              <w:rPr>
                <w:color w:val="7F7F7F" w:themeColor="text1" w:themeTint="80"/>
                <w:sz w:val="18"/>
                <w:szCs w:val="18"/>
              </w:rPr>
              <w:t>(Inside GitHub project -&gt; Mobile Clients -&gt; Android -&gt; Sample Extensions -&gt;</w:t>
            </w:r>
            <w:r w:rsidR="002611F0" w:rsidRPr="0019557B">
              <w:rPr>
                <w:b/>
                <w:color w:val="7F7F7F" w:themeColor="text1" w:themeTint="80"/>
                <w:sz w:val="18"/>
                <w:szCs w:val="18"/>
              </w:rPr>
              <w:t xml:space="preserve"> *</w:t>
            </w:r>
            <w:r w:rsidRPr="0019557B">
              <w:rPr>
                <w:color w:val="7F7F7F" w:themeColor="text1" w:themeTint="80"/>
                <w:sz w:val="18"/>
                <w:szCs w:val="18"/>
              </w:rPr>
              <w:t xml:space="preserve">) </w:t>
            </w:r>
          </w:p>
          <w:p w14:paraId="228023AF" w14:textId="77777777" w:rsidR="00996D4B" w:rsidRPr="0019557B" w:rsidRDefault="00996D4B" w:rsidP="00996D4B">
            <w:pPr>
              <w:spacing w:after="0"/>
              <w:ind w:left="1440"/>
              <w:rPr>
                <w:rStyle w:val="Hyperlink"/>
                <w:rFonts w:eastAsiaTheme="minorHAnsi"/>
                <w:bCs/>
                <w:sz w:val="16"/>
                <w:szCs w:val="16"/>
              </w:rPr>
            </w:pPr>
            <w:hyperlink r:id="rId19" w:history="1">
              <w:r w:rsidRPr="003F4A97">
                <w:rPr>
                  <w:rStyle w:val="Hyperlink"/>
                  <w:rFonts w:eastAsiaTheme="minorHAnsi"/>
                  <w:bCs/>
                  <w:sz w:val="16"/>
                  <w:szCs w:val="16"/>
                </w:rPr>
                <w:t>https://github.com/nervousnet/nervousnet-android/tree/master/MobileClients/Android/SampleExtensions/Lightmeter</w:t>
              </w:r>
            </w:hyperlink>
          </w:p>
          <w:p w14:paraId="28E5AE18" w14:textId="77777777" w:rsidR="00996D4B" w:rsidRPr="0019557B" w:rsidRDefault="00996D4B" w:rsidP="00996D4B">
            <w:pPr>
              <w:spacing w:after="0"/>
              <w:ind w:left="1440"/>
              <w:rPr>
                <w:rFonts w:eastAsiaTheme="minorHAnsi"/>
                <w:bCs/>
                <w:sz w:val="16"/>
                <w:szCs w:val="16"/>
              </w:rPr>
            </w:pPr>
            <w:hyperlink r:id="rId20" w:history="1">
              <w:r>
                <w:rPr>
                  <w:rStyle w:val="Hyperlink"/>
                  <w:rFonts w:eastAsiaTheme="minorHAnsi"/>
                  <w:bCs/>
                  <w:sz w:val="16"/>
                  <w:szCs w:val="16"/>
                </w:rPr>
                <w:t>https://github.com/nervousnet/nervousnet-android/tree/master/MobileClients/Android/SampleExtensions/Accelerometer</w:t>
              </w:r>
            </w:hyperlink>
          </w:p>
          <w:p w14:paraId="0E548711" w14:textId="77777777" w:rsidR="00996D4B" w:rsidRPr="0019557B" w:rsidRDefault="00996D4B" w:rsidP="00996D4B">
            <w:pPr>
              <w:spacing w:after="0"/>
              <w:ind w:left="1440"/>
              <w:rPr>
                <w:rFonts w:eastAsiaTheme="minorHAnsi"/>
                <w:bCs/>
                <w:sz w:val="16"/>
                <w:szCs w:val="16"/>
              </w:rPr>
            </w:pPr>
            <w:hyperlink r:id="rId21" w:history="1">
              <w:r w:rsidRPr="003F4A97">
                <w:rPr>
                  <w:rStyle w:val="Hyperlink"/>
                  <w:rFonts w:eastAsiaTheme="minorHAnsi"/>
                  <w:bCs/>
                  <w:sz w:val="16"/>
                  <w:szCs w:val="16"/>
                </w:rPr>
                <w:t>https://github.com/nervousnet/nervousnet-android/tree/master/MobileClients/Android/SampleExtensions/Noisemeter</w:t>
              </w:r>
            </w:hyperlink>
          </w:p>
          <w:p w14:paraId="3FA68610" w14:textId="77777777" w:rsidR="00143574" w:rsidRPr="00143574" w:rsidRDefault="00143574" w:rsidP="00143574"/>
          <w:p w14:paraId="77D04AB6" w14:textId="77777777" w:rsidR="00F8795D" w:rsidRDefault="00F8795D" w:rsidP="00F8795D">
            <w:pPr>
              <w:pStyle w:val="Heading1"/>
              <w:numPr>
                <w:ilvl w:val="0"/>
                <w:numId w:val="9"/>
              </w:numPr>
              <w:rPr>
                <w:b/>
              </w:rPr>
            </w:pPr>
            <w:r>
              <w:rPr>
                <w:b/>
              </w:rPr>
              <w:t>Google Play Store Links:</w:t>
            </w:r>
          </w:p>
          <w:p w14:paraId="0CCF3104" w14:textId="1E9C1E24" w:rsidR="00F8795D" w:rsidRPr="00230814" w:rsidRDefault="00F8795D" w:rsidP="00F8795D">
            <w:pPr>
              <w:pStyle w:val="ListParagraph"/>
              <w:numPr>
                <w:ilvl w:val="0"/>
                <w:numId w:val="17"/>
              </w:numPr>
              <w:spacing w:after="120"/>
              <w:rPr>
                <w:b/>
                <w:color w:val="7F7F7F" w:themeColor="text1" w:themeTint="80"/>
                <w:sz w:val="18"/>
                <w:szCs w:val="18"/>
              </w:rPr>
            </w:pPr>
            <w:r>
              <w:t xml:space="preserve">Nervousnet </w:t>
            </w:r>
            <w:r w:rsidR="00A313C6">
              <w:t>Mobile App</w:t>
            </w:r>
          </w:p>
          <w:p w14:paraId="0398148A" w14:textId="32809088" w:rsidR="00F8795D" w:rsidRPr="00803701" w:rsidRDefault="0027781A" w:rsidP="00853E7B">
            <w:pPr>
              <w:spacing w:after="120"/>
              <w:ind w:left="2160"/>
              <w:rPr>
                <w:b/>
                <w:color w:val="7F7F7F" w:themeColor="text1" w:themeTint="80"/>
                <w:sz w:val="16"/>
                <w:szCs w:val="16"/>
              </w:rPr>
            </w:pPr>
            <w:hyperlink r:id="rId22" w:history="1">
              <w:r w:rsidR="00F8795D" w:rsidRPr="00803701">
                <w:rPr>
                  <w:rStyle w:val="Hyperlink"/>
                  <w:b/>
                  <w:sz w:val="16"/>
                  <w:szCs w:val="16"/>
                </w:rPr>
                <w:t>https://play.google.com/store/apps/details?id=ch.ethz.coss.nervousnet.hub</w:t>
              </w:r>
            </w:hyperlink>
          </w:p>
          <w:p w14:paraId="7C589A71" w14:textId="77777777" w:rsidR="00F8795D" w:rsidRPr="0022648F" w:rsidRDefault="00F8795D" w:rsidP="00F8795D">
            <w:pPr>
              <w:pStyle w:val="ListParagraph"/>
              <w:numPr>
                <w:ilvl w:val="0"/>
                <w:numId w:val="17"/>
              </w:numPr>
              <w:rPr>
                <w:b/>
                <w:color w:val="7F7F7F" w:themeColor="text1" w:themeTint="80"/>
                <w:szCs w:val="20"/>
              </w:rPr>
            </w:pPr>
            <w:r w:rsidRPr="0022648F">
              <w:rPr>
                <w:b/>
                <w:color w:val="7F7F7F" w:themeColor="text1" w:themeTint="80"/>
                <w:szCs w:val="20"/>
              </w:rPr>
              <w:t>Nervousnet – Sample Extension App List</w:t>
            </w:r>
          </w:p>
          <w:p w14:paraId="6E29D69C" w14:textId="6CEBF0C4" w:rsidR="00F8795D" w:rsidRPr="00803701" w:rsidRDefault="00F8795D" w:rsidP="00803701">
            <w:pPr>
              <w:pStyle w:val="ListParagraph"/>
              <w:numPr>
                <w:ilvl w:val="2"/>
                <w:numId w:val="14"/>
              </w:numPr>
              <w:rPr>
                <w:b/>
                <w:color w:val="7F7F7F" w:themeColor="text1" w:themeTint="80"/>
                <w:sz w:val="16"/>
                <w:szCs w:val="16"/>
              </w:rPr>
            </w:pPr>
            <w:r w:rsidRPr="00803701">
              <w:rPr>
                <w:b/>
                <w:color w:val="7F7F7F" w:themeColor="text1" w:themeTint="80"/>
                <w:sz w:val="16"/>
                <w:szCs w:val="16"/>
              </w:rPr>
              <w:t xml:space="preserve">LightMeter: </w:t>
            </w:r>
            <w:hyperlink r:id="rId23" w:history="1">
              <w:r w:rsidRPr="00803701">
                <w:rPr>
                  <w:rStyle w:val="Hyperlink"/>
                  <w:b/>
                  <w:sz w:val="16"/>
                  <w:szCs w:val="16"/>
                </w:rPr>
                <w:t>https://play.google.com/store/apps/details?id=ch.ethz.coss.nervousnet.extensions.lightmeter</w:t>
              </w:r>
            </w:hyperlink>
          </w:p>
          <w:p w14:paraId="561B1EB9" w14:textId="4ACB1B87" w:rsidR="00F8795D" w:rsidRPr="00803701" w:rsidRDefault="00F8795D" w:rsidP="00803701">
            <w:pPr>
              <w:pStyle w:val="ListParagraph"/>
              <w:numPr>
                <w:ilvl w:val="2"/>
                <w:numId w:val="14"/>
              </w:numPr>
              <w:rPr>
                <w:b/>
                <w:color w:val="7F7F7F" w:themeColor="text1" w:themeTint="80"/>
                <w:sz w:val="16"/>
                <w:szCs w:val="16"/>
              </w:rPr>
            </w:pPr>
            <w:r w:rsidRPr="00803701">
              <w:rPr>
                <w:b/>
                <w:color w:val="7F7F7F" w:themeColor="text1" w:themeTint="80"/>
                <w:sz w:val="16"/>
                <w:szCs w:val="16"/>
              </w:rPr>
              <w:t xml:space="preserve">NoiseMeter: </w:t>
            </w:r>
            <w:hyperlink r:id="rId24" w:history="1">
              <w:r w:rsidRPr="00803701">
                <w:rPr>
                  <w:rStyle w:val="Hyperlink"/>
                  <w:b/>
                  <w:sz w:val="16"/>
                  <w:szCs w:val="16"/>
                </w:rPr>
                <w:t>https://play.google.com/store/apps/details?id=ch.ethz.coss.nervousnet.extensions.noisemeter</w:t>
              </w:r>
            </w:hyperlink>
          </w:p>
          <w:p w14:paraId="69768961" w14:textId="548343C1" w:rsidR="00F8795D" w:rsidRPr="00803701" w:rsidRDefault="00F8795D" w:rsidP="00803701">
            <w:pPr>
              <w:pStyle w:val="ListParagraph"/>
              <w:numPr>
                <w:ilvl w:val="2"/>
                <w:numId w:val="14"/>
              </w:numPr>
              <w:rPr>
                <w:sz w:val="16"/>
                <w:szCs w:val="16"/>
              </w:rPr>
            </w:pPr>
            <w:r w:rsidRPr="00803701">
              <w:rPr>
                <w:b/>
                <w:color w:val="7F7F7F" w:themeColor="text1" w:themeTint="80"/>
                <w:sz w:val="16"/>
                <w:szCs w:val="16"/>
              </w:rPr>
              <w:t xml:space="preserve">Accelometer: </w:t>
            </w:r>
            <w:hyperlink r:id="rId25" w:history="1">
              <w:r w:rsidRPr="00803701">
                <w:rPr>
                  <w:rStyle w:val="Hyperlink"/>
                  <w:b/>
                  <w:sz w:val="16"/>
                  <w:szCs w:val="16"/>
                </w:rPr>
                <w:t>https://play.google.com/store/apps/details?id=ch.ethz.coss.nervousnet.extensions</w:t>
              </w:r>
            </w:hyperlink>
            <w:r w:rsidRPr="00803701">
              <w:rPr>
                <w:b/>
                <w:color w:val="7F7F7F" w:themeColor="text1" w:themeTint="80"/>
                <w:sz w:val="16"/>
                <w:szCs w:val="16"/>
              </w:rPr>
              <w:t>.</w:t>
            </w:r>
            <w:r w:rsidRPr="00803701">
              <w:rPr>
                <w:sz w:val="16"/>
                <w:szCs w:val="16"/>
              </w:rPr>
              <w:t xml:space="preserve"> </w:t>
            </w:r>
          </w:p>
          <w:p w14:paraId="0AB2A30F" w14:textId="77777777" w:rsidR="002611F0" w:rsidRPr="008F68BE" w:rsidRDefault="002611F0" w:rsidP="002611F0">
            <w:pPr>
              <w:ind w:left="1080"/>
              <w:rPr>
                <w:b/>
                <w:color w:val="7F7F7F" w:themeColor="text1" w:themeTint="80"/>
                <w:sz w:val="18"/>
                <w:szCs w:val="18"/>
              </w:rPr>
            </w:pPr>
          </w:p>
          <w:p w14:paraId="28E6ABDB" w14:textId="77777777" w:rsidR="002611F0" w:rsidRPr="008F68BE" w:rsidRDefault="002611F0" w:rsidP="002611F0">
            <w:pPr>
              <w:ind w:left="1080"/>
              <w:rPr>
                <w:b/>
                <w:color w:val="7F7F7F" w:themeColor="text1" w:themeTint="80"/>
                <w:sz w:val="18"/>
                <w:szCs w:val="18"/>
              </w:rPr>
            </w:pPr>
          </w:p>
          <w:bookmarkEnd w:id="0"/>
          <w:p w14:paraId="743C8B02" w14:textId="153C9759" w:rsidR="00E521FD" w:rsidRPr="00230814" w:rsidRDefault="00E521FD" w:rsidP="00230814">
            <w:pPr>
              <w:spacing w:after="0" w:line="240" w:lineRule="auto"/>
              <w:jc w:val="center"/>
              <w:rPr>
                <w:i/>
                <w:sz w:val="16"/>
                <w:szCs w:val="16"/>
              </w:rPr>
            </w:pPr>
          </w:p>
        </w:tc>
      </w:tr>
      <w:tr w:rsidR="00025918" w14:paraId="398963C5" w14:textId="77777777" w:rsidTr="00E521FD">
        <w:trPr>
          <w:trHeight w:val="2245"/>
        </w:trPr>
        <w:tc>
          <w:tcPr>
            <w:tcW w:w="5000" w:type="pct"/>
          </w:tcPr>
          <w:p w14:paraId="7E05A49F" w14:textId="77777777" w:rsidR="00025918" w:rsidRPr="00FF59E0" w:rsidRDefault="00025918" w:rsidP="00F8795D">
            <w:pPr>
              <w:pStyle w:val="Heading1"/>
              <w:spacing w:before="120" w:line="240" w:lineRule="auto"/>
              <w:rPr>
                <w:b/>
              </w:rPr>
            </w:pPr>
          </w:p>
        </w:tc>
      </w:tr>
      <w:bookmarkEnd w:id="1"/>
    </w:tbl>
    <w:p w14:paraId="24934041" w14:textId="589B3583" w:rsidR="0055491E" w:rsidRPr="0055491E" w:rsidRDefault="0055491E" w:rsidP="00F8795D">
      <w:pPr>
        <w:pStyle w:val="Heading1"/>
      </w:pPr>
    </w:p>
    <w:sectPr w:rsidR="0055491E" w:rsidRPr="0055491E" w:rsidSect="001866A0">
      <w:headerReference w:type="default" r:id="rId26"/>
      <w:footerReference w:type="default" r:id="rId27"/>
      <w:pgSz w:w="12240" w:h="15840" w:code="1"/>
      <w:pgMar w:top="397" w:right="624" w:bottom="1440" w:left="567" w:header="576"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FB14DA" w14:textId="77777777" w:rsidR="00850F07" w:rsidRDefault="00850F07">
      <w:pPr>
        <w:spacing w:after="0" w:line="240" w:lineRule="auto"/>
      </w:pPr>
      <w:r>
        <w:separator/>
      </w:r>
    </w:p>
  </w:endnote>
  <w:endnote w:type="continuationSeparator" w:id="0">
    <w:p w14:paraId="77A9C20B" w14:textId="77777777" w:rsidR="00850F07" w:rsidRDefault="00850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7209"/>
      <w:gridCol w:w="236"/>
      <w:gridCol w:w="3820"/>
    </w:tblGrid>
    <w:tr w:rsidR="00850F07" w14:paraId="72C134B3" w14:textId="77777777" w:rsidTr="00416259">
      <w:tc>
        <w:tcPr>
          <w:tcW w:w="3200" w:type="pct"/>
          <w:shd w:val="clear" w:color="auto" w:fill="330F42" w:themeFill="accent2"/>
        </w:tcPr>
        <w:p w14:paraId="22B65477" w14:textId="77777777" w:rsidR="00850F07" w:rsidRDefault="00850F07" w:rsidP="00416259">
          <w:pPr>
            <w:pStyle w:val="NoSpacing"/>
          </w:pPr>
        </w:p>
      </w:tc>
      <w:tc>
        <w:tcPr>
          <w:tcW w:w="104" w:type="pct"/>
        </w:tcPr>
        <w:p w14:paraId="47D32642" w14:textId="77777777" w:rsidR="00850F07" w:rsidRDefault="00850F07" w:rsidP="00416259">
          <w:pPr>
            <w:pStyle w:val="NoSpacing"/>
          </w:pPr>
        </w:p>
      </w:tc>
      <w:tc>
        <w:tcPr>
          <w:tcW w:w="1700" w:type="pct"/>
          <w:shd w:val="clear" w:color="auto" w:fill="7F7F7F" w:themeFill="text1" w:themeFillTint="80"/>
        </w:tcPr>
        <w:p w14:paraId="0A6F8154" w14:textId="77777777" w:rsidR="00850F07" w:rsidRDefault="00850F07" w:rsidP="00416259">
          <w:pPr>
            <w:pStyle w:val="NoSpacing"/>
          </w:pPr>
        </w:p>
      </w:tc>
    </w:tr>
    <w:tr w:rsidR="00850F07" w14:paraId="60B8946D" w14:textId="77777777" w:rsidTr="00416259">
      <w:tc>
        <w:tcPr>
          <w:tcW w:w="3200" w:type="pct"/>
          <w:vAlign w:val="bottom"/>
        </w:tcPr>
        <w:sdt>
          <w:sdtPr>
            <w:alias w:val="Subtitle"/>
            <w:tag w:val=""/>
            <w:id w:val="-1755202685"/>
            <w:placeholder>
              <w:docPart w:val="B09227E18341C1419BDBBB8E0901397B"/>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790FB847" w14:textId="5479E07E" w:rsidR="00850F07" w:rsidRPr="0055491E" w:rsidRDefault="00850F07" w:rsidP="00416259">
              <w:pPr>
                <w:pStyle w:val="Footer"/>
                <w:rPr>
                  <w:color w:val="404040" w:themeColor="text1" w:themeTint="BF"/>
                </w:rPr>
              </w:pPr>
              <w:r>
                <w:t xml:space="preserve">General Architecture </w:t>
              </w:r>
            </w:p>
          </w:sdtContent>
        </w:sdt>
      </w:tc>
      <w:tc>
        <w:tcPr>
          <w:tcW w:w="104" w:type="pct"/>
          <w:vAlign w:val="bottom"/>
        </w:tcPr>
        <w:p w14:paraId="6B1D625E" w14:textId="77777777" w:rsidR="00850F07" w:rsidRDefault="00850F07" w:rsidP="00416259">
          <w:pPr>
            <w:pStyle w:val="Footer"/>
          </w:pPr>
        </w:p>
      </w:tc>
      <w:tc>
        <w:tcPr>
          <w:tcW w:w="1700" w:type="pct"/>
          <w:vAlign w:val="bottom"/>
        </w:tcPr>
        <w:p w14:paraId="6153A39C" w14:textId="77777777" w:rsidR="00850F07" w:rsidRDefault="00850F07" w:rsidP="00416259">
          <w:pPr>
            <w:pStyle w:val="FooterRight"/>
          </w:pPr>
          <w:r>
            <w:fldChar w:fldCharType="begin"/>
          </w:r>
          <w:r>
            <w:instrText xml:space="preserve"> Page </w:instrText>
          </w:r>
          <w:r>
            <w:fldChar w:fldCharType="separate"/>
          </w:r>
          <w:r w:rsidR="0027781A">
            <w:rPr>
              <w:noProof/>
            </w:rPr>
            <w:t>4</w:t>
          </w:r>
          <w:r>
            <w:fldChar w:fldCharType="end"/>
          </w:r>
        </w:p>
      </w:tc>
    </w:tr>
  </w:tbl>
  <w:p w14:paraId="242303FF" w14:textId="77777777" w:rsidR="00850F07" w:rsidRDefault="00850F07" w:rsidP="00D407E0">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AA0F1A" w14:textId="77777777" w:rsidR="00850F07" w:rsidRDefault="00850F07">
      <w:pPr>
        <w:spacing w:after="0" w:line="240" w:lineRule="auto"/>
      </w:pPr>
      <w:r>
        <w:separator/>
      </w:r>
    </w:p>
  </w:footnote>
  <w:footnote w:type="continuationSeparator" w:id="0">
    <w:p w14:paraId="4BCA0717" w14:textId="77777777" w:rsidR="00850F07" w:rsidRDefault="00850F0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C9569B" w14:textId="77777777" w:rsidR="00850F07" w:rsidRDefault="00850F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89448806"/>
    <w:lvl w:ilvl="0">
      <w:start w:val="1"/>
      <w:numFmt w:val="bullet"/>
      <w:lvlText w:val="n"/>
      <w:lvlJc w:val="left"/>
      <w:pPr>
        <w:tabs>
          <w:tab w:val="num" w:pos="360"/>
        </w:tabs>
        <w:ind w:left="360" w:hanging="360"/>
      </w:pPr>
      <w:rPr>
        <w:rFonts w:ascii="Wingdings" w:hAnsi="Wingdings" w:hint="default"/>
        <w:color w:val="330F42" w:themeColor="accent2"/>
      </w:rPr>
    </w:lvl>
  </w:abstractNum>
  <w:abstractNum w:abstractNumId="3">
    <w:nsid w:val="0AFF1903"/>
    <w:multiLevelType w:val="hybridMultilevel"/>
    <w:tmpl w:val="5834383C"/>
    <w:lvl w:ilvl="0" w:tplc="CF8CD00A">
      <w:start w:val="1"/>
      <w:numFmt w:val="decimal"/>
      <w:lvlText w:val="%1."/>
      <w:lvlJc w:val="left"/>
      <w:pPr>
        <w:tabs>
          <w:tab w:val="num" w:pos="720"/>
        </w:tabs>
        <w:ind w:left="720" w:hanging="360"/>
      </w:pPr>
    </w:lvl>
    <w:lvl w:ilvl="1" w:tplc="C55029B6">
      <w:numFmt w:val="bullet"/>
      <w:lvlText w:val="•"/>
      <w:lvlJc w:val="left"/>
      <w:pPr>
        <w:tabs>
          <w:tab w:val="num" w:pos="1440"/>
        </w:tabs>
        <w:ind w:left="1440" w:hanging="360"/>
      </w:pPr>
      <w:rPr>
        <w:rFonts w:ascii="Arial" w:hAnsi="Arial" w:hint="default"/>
      </w:rPr>
    </w:lvl>
    <w:lvl w:ilvl="2" w:tplc="83BC4DBA" w:tentative="1">
      <w:start w:val="1"/>
      <w:numFmt w:val="decimal"/>
      <w:lvlText w:val="%3."/>
      <w:lvlJc w:val="left"/>
      <w:pPr>
        <w:tabs>
          <w:tab w:val="num" w:pos="2160"/>
        </w:tabs>
        <w:ind w:left="2160" w:hanging="360"/>
      </w:pPr>
    </w:lvl>
    <w:lvl w:ilvl="3" w:tplc="400A2470" w:tentative="1">
      <w:start w:val="1"/>
      <w:numFmt w:val="decimal"/>
      <w:lvlText w:val="%4."/>
      <w:lvlJc w:val="left"/>
      <w:pPr>
        <w:tabs>
          <w:tab w:val="num" w:pos="2880"/>
        </w:tabs>
        <w:ind w:left="2880" w:hanging="360"/>
      </w:pPr>
    </w:lvl>
    <w:lvl w:ilvl="4" w:tplc="68ECA2D0" w:tentative="1">
      <w:start w:val="1"/>
      <w:numFmt w:val="decimal"/>
      <w:lvlText w:val="%5."/>
      <w:lvlJc w:val="left"/>
      <w:pPr>
        <w:tabs>
          <w:tab w:val="num" w:pos="3600"/>
        </w:tabs>
        <w:ind w:left="3600" w:hanging="360"/>
      </w:pPr>
    </w:lvl>
    <w:lvl w:ilvl="5" w:tplc="787C8F6C" w:tentative="1">
      <w:start w:val="1"/>
      <w:numFmt w:val="decimal"/>
      <w:lvlText w:val="%6."/>
      <w:lvlJc w:val="left"/>
      <w:pPr>
        <w:tabs>
          <w:tab w:val="num" w:pos="4320"/>
        </w:tabs>
        <w:ind w:left="4320" w:hanging="360"/>
      </w:pPr>
    </w:lvl>
    <w:lvl w:ilvl="6" w:tplc="C14E3FBC" w:tentative="1">
      <w:start w:val="1"/>
      <w:numFmt w:val="decimal"/>
      <w:lvlText w:val="%7."/>
      <w:lvlJc w:val="left"/>
      <w:pPr>
        <w:tabs>
          <w:tab w:val="num" w:pos="5040"/>
        </w:tabs>
        <w:ind w:left="5040" w:hanging="360"/>
      </w:pPr>
    </w:lvl>
    <w:lvl w:ilvl="7" w:tplc="9E42C3BC" w:tentative="1">
      <w:start w:val="1"/>
      <w:numFmt w:val="decimal"/>
      <w:lvlText w:val="%8."/>
      <w:lvlJc w:val="left"/>
      <w:pPr>
        <w:tabs>
          <w:tab w:val="num" w:pos="5760"/>
        </w:tabs>
        <w:ind w:left="5760" w:hanging="360"/>
      </w:pPr>
    </w:lvl>
    <w:lvl w:ilvl="8" w:tplc="BF444EAC" w:tentative="1">
      <w:start w:val="1"/>
      <w:numFmt w:val="decimal"/>
      <w:lvlText w:val="%9."/>
      <w:lvlJc w:val="left"/>
      <w:pPr>
        <w:tabs>
          <w:tab w:val="num" w:pos="6480"/>
        </w:tabs>
        <w:ind w:left="6480" w:hanging="360"/>
      </w:pPr>
    </w:lvl>
  </w:abstractNum>
  <w:abstractNum w:abstractNumId="4">
    <w:nsid w:val="0D97082A"/>
    <w:multiLevelType w:val="hybridMultilevel"/>
    <w:tmpl w:val="CDDAD4E8"/>
    <w:lvl w:ilvl="0" w:tplc="7200FF56">
      <w:start w:val="1"/>
      <w:numFmt w:val="decimal"/>
      <w:lvlText w:val="%1."/>
      <w:lvlJc w:val="left"/>
      <w:pPr>
        <w:tabs>
          <w:tab w:val="num" w:pos="720"/>
        </w:tabs>
        <w:ind w:left="720" w:hanging="360"/>
      </w:pPr>
    </w:lvl>
    <w:lvl w:ilvl="1" w:tplc="10061A1E">
      <w:numFmt w:val="bullet"/>
      <w:lvlText w:val="•"/>
      <w:lvlJc w:val="left"/>
      <w:pPr>
        <w:tabs>
          <w:tab w:val="num" w:pos="1440"/>
        </w:tabs>
        <w:ind w:left="1440" w:hanging="360"/>
      </w:pPr>
      <w:rPr>
        <w:rFonts w:ascii="Arial" w:hAnsi="Arial" w:hint="default"/>
      </w:rPr>
    </w:lvl>
    <w:lvl w:ilvl="2" w:tplc="65F87386" w:tentative="1">
      <w:start w:val="1"/>
      <w:numFmt w:val="decimal"/>
      <w:lvlText w:val="%3."/>
      <w:lvlJc w:val="left"/>
      <w:pPr>
        <w:tabs>
          <w:tab w:val="num" w:pos="2160"/>
        </w:tabs>
        <w:ind w:left="2160" w:hanging="360"/>
      </w:pPr>
    </w:lvl>
    <w:lvl w:ilvl="3" w:tplc="5EC641DC" w:tentative="1">
      <w:start w:val="1"/>
      <w:numFmt w:val="decimal"/>
      <w:lvlText w:val="%4."/>
      <w:lvlJc w:val="left"/>
      <w:pPr>
        <w:tabs>
          <w:tab w:val="num" w:pos="2880"/>
        </w:tabs>
        <w:ind w:left="2880" w:hanging="360"/>
      </w:pPr>
    </w:lvl>
    <w:lvl w:ilvl="4" w:tplc="F19CB7A2" w:tentative="1">
      <w:start w:val="1"/>
      <w:numFmt w:val="decimal"/>
      <w:lvlText w:val="%5."/>
      <w:lvlJc w:val="left"/>
      <w:pPr>
        <w:tabs>
          <w:tab w:val="num" w:pos="3600"/>
        </w:tabs>
        <w:ind w:left="3600" w:hanging="360"/>
      </w:pPr>
    </w:lvl>
    <w:lvl w:ilvl="5" w:tplc="559A7D10" w:tentative="1">
      <w:start w:val="1"/>
      <w:numFmt w:val="decimal"/>
      <w:lvlText w:val="%6."/>
      <w:lvlJc w:val="left"/>
      <w:pPr>
        <w:tabs>
          <w:tab w:val="num" w:pos="4320"/>
        </w:tabs>
        <w:ind w:left="4320" w:hanging="360"/>
      </w:pPr>
    </w:lvl>
    <w:lvl w:ilvl="6" w:tplc="2C30B858" w:tentative="1">
      <w:start w:val="1"/>
      <w:numFmt w:val="decimal"/>
      <w:lvlText w:val="%7."/>
      <w:lvlJc w:val="left"/>
      <w:pPr>
        <w:tabs>
          <w:tab w:val="num" w:pos="5040"/>
        </w:tabs>
        <w:ind w:left="5040" w:hanging="360"/>
      </w:pPr>
    </w:lvl>
    <w:lvl w:ilvl="7" w:tplc="948057BC" w:tentative="1">
      <w:start w:val="1"/>
      <w:numFmt w:val="decimal"/>
      <w:lvlText w:val="%8."/>
      <w:lvlJc w:val="left"/>
      <w:pPr>
        <w:tabs>
          <w:tab w:val="num" w:pos="5760"/>
        </w:tabs>
        <w:ind w:left="5760" w:hanging="360"/>
      </w:pPr>
    </w:lvl>
    <w:lvl w:ilvl="8" w:tplc="2CAE919A" w:tentative="1">
      <w:start w:val="1"/>
      <w:numFmt w:val="decimal"/>
      <w:lvlText w:val="%9."/>
      <w:lvlJc w:val="left"/>
      <w:pPr>
        <w:tabs>
          <w:tab w:val="num" w:pos="6480"/>
        </w:tabs>
        <w:ind w:left="6480" w:hanging="360"/>
      </w:pPr>
    </w:lvl>
  </w:abstractNum>
  <w:abstractNum w:abstractNumId="5">
    <w:nsid w:val="18A36669"/>
    <w:multiLevelType w:val="hybridMultilevel"/>
    <w:tmpl w:val="47026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5504D5"/>
    <w:multiLevelType w:val="hybridMultilevel"/>
    <w:tmpl w:val="10D87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A19F9"/>
    <w:multiLevelType w:val="hybridMultilevel"/>
    <w:tmpl w:val="3846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726D12"/>
    <w:multiLevelType w:val="hybridMultilevel"/>
    <w:tmpl w:val="E7D8E9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112ADD"/>
    <w:multiLevelType w:val="hybridMultilevel"/>
    <w:tmpl w:val="3E1040A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990DC1"/>
    <w:multiLevelType w:val="hybridMultilevel"/>
    <w:tmpl w:val="74A0B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5037E83"/>
    <w:multiLevelType w:val="hybridMultilevel"/>
    <w:tmpl w:val="858E0E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DA393E"/>
    <w:multiLevelType w:val="hybridMultilevel"/>
    <w:tmpl w:val="E7D8E95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BFB109F"/>
    <w:multiLevelType w:val="hybridMultilevel"/>
    <w:tmpl w:val="E6C6F2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DF03398"/>
    <w:multiLevelType w:val="hybridMultilevel"/>
    <w:tmpl w:val="E7D8E9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A233D"/>
    <w:multiLevelType w:val="hybridMultilevel"/>
    <w:tmpl w:val="048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6412E0"/>
    <w:multiLevelType w:val="hybridMultilevel"/>
    <w:tmpl w:val="495C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1A950EF"/>
    <w:multiLevelType w:val="hybridMultilevel"/>
    <w:tmpl w:val="491066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1C340E"/>
    <w:multiLevelType w:val="hybridMultilevel"/>
    <w:tmpl w:val="5B0C5A74"/>
    <w:lvl w:ilvl="0" w:tplc="ABC88306">
      <w:start w:val="1"/>
      <w:numFmt w:val="decimal"/>
      <w:lvlText w:val="%1."/>
      <w:lvlJc w:val="left"/>
      <w:pPr>
        <w:tabs>
          <w:tab w:val="num" w:pos="720"/>
        </w:tabs>
        <w:ind w:left="720" w:hanging="360"/>
      </w:pPr>
    </w:lvl>
    <w:lvl w:ilvl="1" w:tplc="1242D530">
      <w:numFmt w:val="bullet"/>
      <w:lvlText w:val="•"/>
      <w:lvlJc w:val="left"/>
      <w:pPr>
        <w:tabs>
          <w:tab w:val="num" w:pos="1440"/>
        </w:tabs>
        <w:ind w:left="1440" w:hanging="360"/>
      </w:pPr>
      <w:rPr>
        <w:rFonts w:ascii="Arial" w:hAnsi="Arial" w:hint="default"/>
      </w:rPr>
    </w:lvl>
    <w:lvl w:ilvl="2" w:tplc="2536F23C" w:tentative="1">
      <w:start w:val="1"/>
      <w:numFmt w:val="decimal"/>
      <w:lvlText w:val="%3."/>
      <w:lvlJc w:val="left"/>
      <w:pPr>
        <w:tabs>
          <w:tab w:val="num" w:pos="2160"/>
        </w:tabs>
        <w:ind w:left="2160" w:hanging="360"/>
      </w:pPr>
    </w:lvl>
    <w:lvl w:ilvl="3" w:tplc="702CCE8C" w:tentative="1">
      <w:start w:val="1"/>
      <w:numFmt w:val="decimal"/>
      <w:lvlText w:val="%4."/>
      <w:lvlJc w:val="left"/>
      <w:pPr>
        <w:tabs>
          <w:tab w:val="num" w:pos="2880"/>
        </w:tabs>
        <w:ind w:left="2880" w:hanging="360"/>
      </w:pPr>
    </w:lvl>
    <w:lvl w:ilvl="4" w:tplc="77DCB95E" w:tentative="1">
      <w:start w:val="1"/>
      <w:numFmt w:val="decimal"/>
      <w:lvlText w:val="%5."/>
      <w:lvlJc w:val="left"/>
      <w:pPr>
        <w:tabs>
          <w:tab w:val="num" w:pos="3600"/>
        </w:tabs>
        <w:ind w:left="3600" w:hanging="360"/>
      </w:pPr>
    </w:lvl>
    <w:lvl w:ilvl="5" w:tplc="D37E2880" w:tentative="1">
      <w:start w:val="1"/>
      <w:numFmt w:val="decimal"/>
      <w:lvlText w:val="%6."/>
      <w:lvlJc w:val="left"/>
      <w:pPr>
        <w:tabs>
          <w:tab w:val="num" w:pos="4320"/>
        </w:tabs>
        <w:ind w:left="4320" w:hanging="360"/>
      </w:pPr>
    </w:lvl>
    <w:lvl w:ilvl="6" w:tplc="3DD8FD20" w:tentative="1">
      <w:start w:val="1"/>
      <w:numFmt w:val="decimal"/>
      <w:lvlText w:val="%7."/>
      <w:lvlJc w:val="left"/>
      <w:pPr>
        <w:tabs>
          <w:tab w:val="num" w:pos="5040"/>
        </w:tabs>
        <w:ind w:left="5040" w:hanging="360"/>
      </w:pPr>
    </w:lvl>
    <w:lvl w:ilvl="7" w:tplc="6BD2D918" w:tentative="1">
      <w:start w:val="1"/>
      <w:numFmt w:val="decimal"/>
      <w:lvlText w:val="%8."/>
      <w:lvlJc w:val="left"/>
      <w:pPr>
        <w:tabs>
          <w:tab w:val="num" w:pos="5760"/>
        </w:tabs>
        <w:ind w:left="5760" w:hanging="360"/>
      </w:pPr>
    </w:lvl>
    <w:lvl w:ilvl="8" w:tplc="1228D0BE" w:tentative="1">
      <w:start w:val="1"/>
      <w:numFmt w:val="decimal"/>
      <w:lvlText w:val="%9."/>
      <w:lvlJc w:val="left"/>
      <w:pPr>
        <w:tabs>
          <w:tab w:val="num" w:pos="6480"/>
        </w:tabs>
        <w:ind w:left="6480" w:hanging="360"/>
      </w:pPr>
    </w:lvl>
  </w:abstractNum>
  <w:abstractNum w:abstractNumId="19">
    <w:nsid w:val="717C7470"/>
    <w:multiLevelType w:val="hybridMultilevel"/>
    <w:tmpl w:val="84F40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0"/>
  </w:num>
  <w:num w:numId="6">
    <w:abstractNumId w:val="0"/>
  </w:num>
  <w:num w:numId="7">
    <w:abstractNumId w:val="0"/>
  </w:num>
  <w:num w:numId="8">
    <w:abstractNumId w:val="6"/>
  </w:num>
  <w:num w:numId="9">
    <w:abstractNumId w:val="16"/>
  </w:num>
  <w:num w:numId="10">
    <w:abstractNumId w:val="15"/>
  </w:num>
  <w:num w:numId="11">
    <w:abstractNumId w:val="10"/>
  </w:num>
  <w:num w:numId="12">
    <w:abstractNumId w:val="9"/>
  </w:num>
  <w:num w:numId="13">
    <w:abstractNumId w:val="14"/>
  </w:num>
  <w:num w:numId="14">
    <w:abstractNumId w:val="13"/>
  </w:num>
  <w:num w:numId="15">
    <w:abstractNumId w:val="8"/>
  </w:num>
  <w:num w:numId="16">
    <w:abstractNumId w:val="7"/>
  </w:num>
  <w:num w:numId="17">
    <w:abstractNumId w:val="12"/>
  </w:num>
  <w:num w:numId="18">
    <w:abstractNumId w:val="18"/>
  </w:num>
  <w:num w:numId="19">
    <w:abstractNumId w:val="19"/>
  </w:num>
  <w:num w:numId="20">
    <w:abstractNumId w:val="11"/>
  </w:num>
  <w:num w:numId="21">
    <w:abstractNumId w:val="5"/>
  </w:num>
  <w:num w:numId="22">
    <w:abstractNumId w:val="4"/>
  </w:num>
  <w:num w:numId="23">
    <w:abstractNumId w:val="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B38"/>
    <w:rsid w:val="00005272"/>
    <w:rsid w:val="00025918"/>
    <w:rsid w:val="00033DD5"/>
    <w:rsid w:val="00042409"/>
    <w:rsid w:val="00050E34"/>
    <w:rsid w:val="00062EFE"/>
    <w:rsid w:val="00071874"/>
    <w:rsid w:val="00071B9F"/>
    <w:rsid w:val="00074DBE"/>
    <w:rsid w:val="000834FA"/>
    <w:rsid w:val="00090A1F"/>
    <w:rsid w:val="00095868"/>
    <w:rsid w:val="000B1602"/>
    <w:rsid w:val="000F7D01"/>
    <w:rsid w:val="0010338F"/>
    <w:rsid w:val="00116BD9"/>
    <w:rsid w:val="0012748C"/>
    <w:rsid w:val="00141FF3"/>
    <w:rsid w:val="00143574"/>
    <w:rsid w:val="00152DB3"/>
    <w:rsid w:val="001536E0"/>
    <w:rsid w:val="0015539E"/>
    <w:rsid w:val="00161CD0"/>
    <w:rsid w:val="00162B99"/>
    <w:rsid w:val="00165340"/>
    <w:rsid w:val="00173BCE"/>
    <w:rsid w:val="00180BA1"/>
    <w:rsid w:val="001866A0"/>
    <w:rsid w:val="0019341F"/>
    <w:rsid w:val="00194F1D"/>
    <w:rsid w:val="0019557B"/>
    <w:rsid w:val="00197CF8"/>
    <w:rsid w:val="001B0AD3"/>
    <w:rsid w:val="001B1A98"/>
    <w:rsid w:val="001B5409"/>
    <w:rsid w:val="001C125D"/>
    <w:rsid w:val="001E7CCD"/>
    <w:rsid w:val="0022648F"/>
    <w:rsid w:val="002279C8"/>
    <w:rsid w:val="00230814"/>
    <w:rsid w:val="00242EF1"/>
    <w:rsid w:val="00243D50"/>
    <w:rsid w:val="00247EF5"/>
    <w:rsid w:val="0026113B"/>
    <w:rsid w:val="002611F0"/>
    <w:rsid w:val="00262D42"/>
    <w:rsid w:val="002670B2"/>
    <w:rsid w:val="0027781A"/>
    <w:rsid w:val="0028416B"/>
    <w:rsid w:val="002A7DA5"/>
    <w:rsid w:val="002C1EAE"/>
    <w:rsid w:val="00300B48"/>
    <w:rsid w:val="003154AE"/>
    <w:rsid w:val="0031721C"/>
    <w:rsid w:val="003222F0"/>
    <w:rsid w:val="00337B38"/>
    <w:rsid w:val="00346B29"/>
    <w:rsid w:val="00350342"/>
    <w:rsid w:val="00352FAB"/>
    <w:rsid w:val="00377E82"/>
    <w:rsid w:val="0039086A"/>
    <w:rsid w:val="003A4A9A"/>
    <w:rsid w:val="003A7ED3"/>
    <w:rsid w:val="003B17C7"/>
    <w:rsid w:val="003B3F63"/>
    <w:rsid w:val="003C5F19"/>
    <w:rsid w:val="003D5CA2"/>
    <w:rsid w:val="003F5929"/>
    <w:rsid w:val="0040698A"/>
    <w:rsid w:val="00412293"/>
    <w:rsid w:val="00416259"/>
    <w:rsid w:val="00432256"/>
    <w:rsid w:val="004341EF"/>
    <w:rsid w:val="00435927"/>
    <w:rsid w:val="00445111"/>
    <w:rsid w:val="004557C5"/>
    <w:rsid w:val="00467C9E"/>
    <w:rsid w:val="00482C9D"/>
    <w:rsid w:val="004838E6"/>
    <w:rsid w:val="00483BE2"/>
    <w:rsid w:val="00495F04"/>
    <w:rsid w:val="004A6714"/>
    <w:rsid w:val="004C2A1B"/>
    <w:rsid w:val="004C580D"/>
    <w:rsid w:val="004C5BFD"/>
    <w:rsid w:val="004D2009"/>
    <w:rsid w:val="004F6F8B"/>
    <w:rsid w:val="00520923"/>
    <w:rsid w:val="00522291"/>
    <w:rsid w:val="005536C8"/>
    <w:rsid w:val="005546C4"/>
    <w:rsid w:val="0055491E"/>
    <w:rsid w:val="00565726"/>
    <w:rsid w:val="005736F4"/>
    <w:rsid w:val="00574782"/>
    <w:rsid w:val="00594FF2"/>
    <w:rsid w:val="005964DF"/>
    <w:rsid w:val="005A1747"/>
    <w:rsid w:val="005B494E"/>
    <w:rsid w:val="005D26CD"/>
    <w:rsid w:val="005D3AC3"/>
    <w:rsid w:val="005F49C5"/>
    <w:rsid w:val="006103BD"/>
    <w:rsid w:val="00633D0D"/>
    <w:rsid w:val="00635DD0"/>
    <w:rsid w:val="00640151"/>
    <w:rsid w:val="00640667"/>
    <w:rsid w:val="00646053"/>
    <w:rsid w:val="00692D13"/>
    <w:rsid w:val="00694B52"/>
    <w:rsid w:val="006C178D"/>
    <w:rsid w:val="006D46D1"/>
    <w:rsid w:val="006E12E1"/>
    <w:rsid w:val="006E6724"/>
    <w:rsid w:val="006F1EB4"/>
    <w:rsid w:val="006F4FDD"/>
    <w:rsid w:val="007163FE"/>
    <w:rsid w:val="0072397C"/>
    <w:rsid w:val="0074160E"/>
    <w:rsid w:val="00745195"/>
    <w:rsid w:val="0074766E"/>
    <w:rsid w:val="007522BF"/>
    <w:rsid w:val="007840A6"/>
    <w:rsid w:val="00786289"/>
    <w:rsid w:val="00786348"/>
    <w:rsid w:val="007C2A43"/>
    <w:rsid w:val="007D172C"/>
    <w:rsid w:val="007D4DBE"/>
    <w:rsid w:val="007F0AC0"/>
    <w:rsid w:val="00802B49"/>
    <w:rsid w:val="00803701"/>
    <w:rsid w:val="008062F4"/>
    <w:rsid w:val="0080734B"/>
    <w:rsid w:val="008140F6"/>
    <w:rsid w:val="0083345F"/>
    <w:rsid w:val="00835ED6"/>
    <w:rsid w:val="00847BE0"/>
    <w:rsid w:val="00850F07"/>
    <w:rsid w:val="00852851"/>
    <w:rsid w:val="00853E7B"/>
    <w:rsid w:val="0085763F"/>
    <w:rsid w:val="008641CD"/>
    <w:rsid w:val="00870346"/>
    <w:rsid w:val="008826FB"/>
    <w:rsid w:val="00887940"/>
    <w:rsid w:val="00887CE8"/>
    <w:rsid w:val="00891CB6"/>
    <w:rsid w:val="008930FE"/>
    <w:rsid w:val="008A55AD"/>
    <w:rsid w:val="008C1F1B"/>
    <w:rsid w:val="008C2A28"/>
    <w:rsid w:val="008C2DAE"/>
    <w:rsid w:val="008C4950"/>
    <w:rsid w:val="008C5277"/>
    <w:rsid w:val="008C5443"/>
    <w:rsid w:val="008D1F12"/>
    <w:rsid w:val="008E2DF4"/>
    <w:rsid w:val="008F38C3"/>
    <w:rsid w:val="008F68BE"/>
    <w:rsid w:val="00904B70"/>
    <w:rsid w:val="00935BA7"/>
    <w:rsid w:val="0094243D"/>
    <w:rsid w:val="009513A6"/>
    <w:rsid w:val="00960F76"/>
    <w:rsid w:val="0097132D"/>
    <w:rsid w:val="009763B8"/>
    <w:rsid w:val="009814FB"/>
    <w:rsid w:val="00986F0C"/>
    <w:rsid w:val="00996D4B"/>
    <w:rsid w:val="009C3241"/>
    <w:rsid w:val="009C7DBC"/>
    <w:rsid w:val="009E072E"/>
    <w:rsid w:val="009F709B"/>
    <w:rsid w:val="00A21A94"/>
    <w:rsid w:val="00A310D1"/>
    <w:rsid w:val="00A313C6"/>
    <w:rsid w:val="00A31F9F"/>
    <w:rsid w:val="00A32361"/>
    <w:rsid w:val="00A67DF1"/>
    <w:rsid w:val="00A70E78"/>
    <w:rsid w:val="00A863AD"/>
    <w:rsid w:val="00A94C60"/>
    <w:rsid w:val="00AA0BFD"/>
    <w:rsid w:val="00AC72A8"/>
    <w:rsid w:val="00B13659"/>
    <w:rsid w:val="00B21391"/>
    <w:rsid w:val="00B41A93"/>
    <w:rsid w:val="00B434AE"/>
    <w:rsid w:val="00B52FFB"/>
    <w:rsid w:val="00B70861"/>
    <w:rsid w:val="00B819DE"/>
    <w:rsid w:val="00B8301F"/>
    <w:rsid w:val="00B87FA9"/>
    <w:rsid w:val="00B91A24"/>
    <w:rsid w:val="00BA7D54"/>
    <w:rsid w:val="00BC437A"/>
    <w:rsid w:val="00BD05C3"/>
    <w:rsid w:val="00BE02CE"/>
    <w:rsid w:val="00BF50A8"/>
    <w:rsid w:val="00BF6484"/>
    <w:rsid w:val="00BF7F0A"/>
    <w:rsid w:val="00C10C95"/>
    <w:rsid w:val="00C27E74"/>
    <w:rsid w:val="00C35CE3"/>
    <w:rsid w:val="00C36575"/>
    <w:rsid w:val="00C508D8"/>
    <w:rsid w:val="00C5495D"/>
    <w:rsid w:val="00C55774"/>
    <w:rsid w:val="00C61503"/>
    <w:rsid w:val="00C6535B"/>
    <w:rsid w:val="00C76122"/>
    <w:rsid w:val="00C76E60"/>
    <w:rsid w:val="00C77F1C"/>
    <w:rsid w:val="00CA0D85"/>
    <w:rsid w:val="00CB7FAF"/>
    <w:rsid w:val="00CC1E96"/>
    <w:rsid w:val="00CD4D4F"/>
    <w:rsid w:val="00CE3DF7"/>
    <w:rsid w:val="00CE79BE"/>
    <w:rsid w:val="00CF2E83"/>
    <w:rsid w:val="00CF5314"/>
    <w:rsid w:val="00D11C1E"/>
    <w:rsid w:val="00D271C9"/>
    <w:rsid w:val="00D36CD1"/>
    <w:rsid w:val="00D40758"/>
    <w:rsid w:val="00D407E0"/>
    <w:rsid w:val="00D43320"/>
    <w:rsid w:val="00D64711"/>
    <w:rsid w:val="00D744EE"/>
    <w:rsid w:val="00D77DCD"/>
    <w:rsid w:val="00D93E66"/>
    <w:rsid w:val="00D97280"/>
    <w:rsid w:val="00DB3114"/>
    <w:rsid w:val="00DB7B6D"/>
    <w:rsid w:val="00DC6D56"/>
    <w:rsid w:val="00E16924"/>
    <w:rsid w:val="00E17BEC"/>
    <w:rsid w:val="00E50BB9"/>
    <w:rsid w:val="00E521FD"/>
    <w:rsid w:val="00E84E02"/>
    <w:rsid w:val="00E857AC"/>
    <w:rsid w:val="00EC3324"/>
    <w:rsid w:val="00EC57D1"/>
    <w:rsid w:val="00EE1985"/>
    <w:rsid w:val="00F02168"/>
    <w:rsid w:val="00F17C4B"/>
    <w:rsid w:val="00F17E27"/>
    <w:rsid w:val="00F445ED"/>
    <w:rsid w:val="00F61427"/>
    <w:rsid w:val="00F7275C"/>
    <w:rsid w:val="00F73F39"/>
    <w:rsid w:val="00F74B30"/>
    <w:rsid w:val="00F8669E"/>
    <w:rsid w:val="00F8795D"/>
    <w:rsid w:val="00F92000"/>
    <w:rsid w:val="00F95471"/>
    <w:rsid w:val="00FB097F"/>
    <w:rsid w:val="00FE4F0C"/>
    <w:rsid w:val="00FF25D9"/>
    <w:rsid w:val="00FF48B0"/>
    <w:rsid w:val="00FF59E0"/>
    <w:rsid w:val="00FF7F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AE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Bullet" w:uiPriority="1" w:qFormat="1"/>
    <w:lsdException w:name="List Number" w:uiPriority="1" w:qFormat="1"/>
    <w:lsdException w:name="List Bullet 2" w:uiPriority="1" w:qFormat="1"/>
    <w:lsdException w:name="Title" w:semiHidden="0" w:uiPriority="9" w:unhideWhenUsed="0" w:qFormat="1"/>
    <w:lsdException w:name="Default Paragraph Font" w:uiPriority="1"/>
    <w:lsdException w:name="Subtitle" w:semiHidden="0" w:uiPriority="9" w:unhideWhenUsed="0" w:qFormat="1"/>
    <w:lsdException w:name="Date" w:uiPriority="1" w:qFormat="1"/>
    <w:lsdException w:name="Block Text" w:uiPriority="1"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16259"/>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330F42" w:themeColor="accent2"/>
      <w:sz w:val="28"/>
      <w:szCs w:val="28"/>
    </w:rPr>
  </w:style>
  <w:style w:type="paragraph" w:styleId="Heading2">
    <w:name w:val="heading 2"/>
    <w:basedOn w:val="Normal"/>
    <w:next w:val="Normal"/>
    <w:link w:val="Heading2Char"/>
    <w:uiPriority w:val="1"/>
    <w:qFormat/>
    <w:rsid w:val="009F709B"/>
    <w:pPr>
      <w:keepNext/>
      <w:keepLines/>
      <w:spacing w:before="360" w:after="120"/>
      <w:outlineLvl w:val="1"/>
    </w:pPr>
    <w:rPr>
      <w:rFonts w:asciiTheme="majorHAnsi" w:eastAsiaTheme="majorEastAsia" w:hAnsiTheme="majorHAnsi" w:cstheme="majorBidi"/>
      <w:bCs/>
      <w:color w:val="7F7F7F" w:themeColor="text1" w:themeTint="80"/>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330F42"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663366"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321932"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330F42"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330F42" w:themeColor="accent2"/>
      <w:sz w:val="28"/>
      <w:szCs w:val="28"/>
    </w:rPr>
  </w:style>
  <w:style w:type="character" w:customStyle="1" w:styleId="Heading2Char">
    <w:name w:val="Heading 2 Char"/>
    <w:basedOn w:val="DefaultParagraphFont"/>
    <w:link w:val="Heading2"/>
    <w:uiPriority w:val="1"/>
    <w:rsid w:val="009F709B"/>
    <w:rPr>
      <w:rFonts w:asciiTheme="majorHAnsi" w:eastAsiaTheme="majorEastAsia" w:hAnsiTheme="majorHAnsi" w:cstheme="majorBidi"/>
      <w:bCs/>
      <w:color w:val="7F7F7F" w:themeColor="text1" w:themeTint="80"/>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330F42"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663366"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321932"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330F42"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BalloonText">
    <w:name w:val="Balloon Text"/>
    <w:basedOn w:val="Normal"/>
    <w:link w:val="BalloonTextChar"/>
    <w:uiPriority w:val="99"/>
    <w:semiHidden/>
    <w:unhideWhenUsed/>
    <w:rsid w:val="009F7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09B"/>
    <w:rPr>
      <w:rFonts w:ascii="Tahoma" w:eastAsiaTheme="minorEastAsia" w:hAnsi="Tahoma" w:cs="Tahoma"/>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styleId="Caption">
    <w:name w:val="caption"/>
    <w:basedOn w:val="Normal"/>
    <w:next w:val="Normal"/>
    <w:uiPriority w:val="1"/>
    <w:rsid w:val="009F709B"/>
    <w:pPr>
      <w:spacing w:line="240" w:lineRule="auto"/>
      <w:jc w:val="center"/>
    </w:pPr>
    <w:rPr>
      <w:bCs/>
      <w:i/>
      <w:sz w:val="18"/>
      <w:szCs w:val="18"/>
    </w:rPr>
  </w:style>
  <w:style w:type="paragraph" w:customStyle="1" w:styleId="ContactDetails">
    <w:name w:val="Contact Details"/>
    <w:basedOn w:val="Normal"/>
    <w:uiPriority w:val="1"/>
    <w:qFormat/>
    <w:rsid w:val="009F709B"/>
    <w:pPr>
      <w:spacing w:after="120"/>
    </w:pPr>
    <w:rPr>
      <w:color w:val="7F7F7F" w:themeColor="text1" w:themeTint="80"/>
      <w:sz w:val="18"/>
    </w:rPr>
  </w:style>
  <w:style w:type="paragraph" w:styleId="Date">
    <w:name w:val="Date"/>
    <w:basedOn w:val="Normal"/>
    <w:next w:val="Normal"/>
    <w:link w:val="DateChar"/>
    <w:uiPriority w:val="1"/>
    <w:qFormat/>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9F709B"/>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paragraph" w:styleId="ListBullet">
    <w:name w:val="List Bullet"/>
    <w:basedOn w:val="Normal"/>
    <w:uiPriority w:val="1"/>
    <w:qFormat/>
    <w:rsid w:val="009F709B"/>
    <w:pPr>
      <w:tabs>
        <w:tab w:val="num" w:pos="360"/>
      </w:tabs>
      <w:ind w:left="360" w:hanging="360"/>
    </w:pPr>
  </w:style>
  <w:style w:type="paragraph" w:styleId="ListNumber">
    <w:name w:val="List Number"/>
    <w:basedOn w:val="Normal"/>
    <w:uiPriority w:val="1"/>
    <w:qFormat/>
    <w:rsid w:val="009F709B"/>
    <w:pPr>
      <w:tabs>
        <w:tab w:val="num" w:pos="360"/>
      </w:tabs>
      <w:ind w:left="360" w:hanging="360"/>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1"/>
    <w:qFormat/>
    <w:rsid w:val="009F709B"/>
    <w:pPr>
      <w:numPr>
        <w:ilvl w:val="1"/>
      </w:numPr>
      <w:spacing w:before="40" w:after="120" w:line="240" w:lineRule="auto"/>
    </w:pPr>
    <w:rPr>
      <w:rFonts w:asciiTheme="majorHAnsi" w:eastAsiaTheme="majorEastAsia" w:hAnsiTheme="majorHAnsi" w:cstheme="majorBidi"/>
      <w:iCs/>
      <w:color w:val="330F42" w:themeColor="accent2"/>
      <w:sz w:val="44"/>
    </w:rPr>
  </w:style>
  <w:style w:type="character" w:customStyle="1" w:styleId="SubtitleChar">
    <w:name w:val="Subtitle Char"/>
    <w:basedOn w:val="DefaultParagraphFont"/>
    <w:link w:val="Subtitle"/>
    <w:uiPriority w:val="1"/>
    <w:rsid w:val="00416259"/>
    <w:rPr>
      <w:rFonts w:asciiTheme="majorHAnsi" w:eastAsiaTheme="majorEastAsia" w:hAnsiTheme="majorHAnsi" w:cstheme="majorBidi"/>
      <w:iCs/>
      <w:color w:val="330F42"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
    <w:qFormat/>
    <w:rsid w:val="009F709B"/>
    <w:pPr>
      <w:spacing w:before="40" w:after="40" w:line="240" w:lineRule="auto"/>
    </w:pPr>
    <w:rPr>
      <w:rFonts w:asciiTheme="majorHAnsi" w:eastAsiaTheme="majorEastAsia" w:hAnsiTheme="majorHAnsi" w:cstheme="majorBidi"/>
      <w:color w:val="330F42" w:themeColor="accent2"/>
      <w:kern w:val="28"/>
      <w:sz w:val="96"/>
      <w:szCs w:val="52"/>
    </w:rPr>
  </w:style>
  <w:style w:type="character" w:customStyle="1" w:styleId="TitleChar">
    <w:name w:val="Title Char"/>
    <w:basedOn w:val="DefaultParagraphFont"/>
    <w:link w:val="Title"/>
    <w:uiPriority w:val="1"/>
    <w:rsid w:val="00416259"/>
    <w:rPr>
      <w:rFonts w:asciiTheme="majorHAnsi" w:eastAsiaTheme="majorEastAsia" w:hAnsiTheme="majorHAnsi" w:cstheme="majorBidi"/>
      <w:color w:val="330F42" w:themeColor="accent2"/>
      <w:kern w:val="28"/>
      <w:sz w:val="96"/>
      <w:szCs w:val="52"/>
    </w:rPr>
  </w:style>
  <w:style w:type="paragraph" w:styleId="ListBullet2">
    <w:name w:val="List Bullet 2"/>
    <w:basedOn w:val="BlockText"/>
    <w:uiPriority w:val="1"/>
    <w:unhideWhenUsed/>
    <w:qFormat/>
    <w:rsid w:val="00194F1D"/>
    <w:pPr>
      <w:numPr>
        <w:numId w:val="7"/>
      </w:numPr>
      <w:spacing w:after="40"/>
    </w:pPr>
  </w:style>
  <w:style w:type="paragraph" w:styleId="ListParagraph">
    <w:name w:val="List Paragraph"/>
    <w:basedOn w:val="Normal"/>
    <w:uiPriority w:val="34"/>
    <w:unhideWhenUsed/>
    <w:qFormat/>
    <w:rsid w:val="00A31F9F"/>
    <w:pPr>
      <w:ind w:left="720"/>
      <w:contextualSpacing/>
    </w:pPr>
  </w:style>
  <w:style w:type="character" w:styleId="Hyperlink">
    <w:name w:val="Hyperlink"/>
    <w:basedOn w:val="DefaultParagraphFont"/>
    <w:uiPriority w:val="99"/>
    <w:unhideWhenUsed/>
    <w:rsid w:val="000834FA"/>
    <w:rPr>
      <w:color w:val="BC5FBC" w:themeColor="hyperlink"/>
      <w:u w:val="single"/>
    </w:rPr>
  </w:style>
  <w:style w:type="character" w:styleId="FollowedHyperlink">
    <w:name w:val="FollowedHyperlink"/>
    <w:basedOn w:val="DefaultParagraphFont"/>
    <w:uiPriority w:val="99"/>
    <w:semiHidden/>
    <w:unhideWhenUsed/>
    <w:rsid w:val="00116BD9"/>
    <w:rPr>
      <w:color w:val="9775A7"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Bullet" w:uiPriority="1" w:qFormat="1"/>
    <w:lsdException w:name="List Number" w:uiPriority="1" w:qFormat="1"/>
    <w:lsdException w:name="List Bullet 2" w:uiPriority="1" w:qFormat="1"/>
    <w:lsdException w:name="Title" w:semiHidden="0" w:uiPriority="9" w:unhideWhenUsed="0" w:qFormat="1"/>
    <w:lsdException w:name="Default Paragraph Font" w:uiPriority="1"/>
    <w:lsdException w:name="Subtitle" w:semiHidden="0" w:uiPriority="9" w:unhideWhenUsed="0" w:qFormat="1"/>
    <w:lsdException w:name="Date" w:uiPriority="1" w:qFormat="1"/>
    <w:lsdException w:name="Block Text" w:uiPriority="1"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16259"/>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330F42" w:themeColor="accent2"/>
      <w:sz w:val="28"/>
      <w:szCs w:val="28"/>
    </w:rPr>
  </w:style>
  <w:style w:type="paragraph" w:styleId="Heading2">
    <w:name w:val="heading 2"/>
    <w:basedOn w:val="Normal"/>
    <w:next w:val="Normal"/>
    <w:link w:val="Heading2Char"/>
    <w:uiPriority w:val="1"/>
    <w:qFormat/>
    <w:rsid w:val="009F709B"/>
    <w:pPr>
      <w:keepNext/>
      <w:keepLines/>
      <w:spacing w:before="360" w:after="120"/>
      <w:outlineLvl w:val="1"/>
    </w:pPr>
    <w:rPr>
      <w:rFonts w:asciiTheme="majorHAnsi" w:eastAsiaTheme="majorEastAsia" w:hAnsiTheme="majorHAnsi" w:cstheme="majorBidi"/>
      <w:bCs/>
      <w:color w:val="7F7F7F" w:themeColor="text1" w:themeTint="80"/>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330F42"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663366"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321932"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330F42"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330F42" w:themeColor="accent2"/>
      <w:sz w:val="28"/>
      <w:szCs w:val="28"/>
    </w:rPr>
  </w:style>
  <w:style w:type="character" w:customStyle="1" w:styleId="Heading2Char">
    <w:name w:val="Heading 2 Char"/>
    <w:basedOn w:val="DefaultParagraphFont"/>
    <w:link w:val="Heading2"/>
    <w:uiPriority w:val="1"/>
    <w:rsid w:val="009F709B"/>
    <w:rPr>
      <w:rFonts w:asciiTheme="majorHAnsi" w:eastAsiaTheme="majorEastAsia" w:hAnsiTheme="majorHAnsi" w:cstheme="majorBidi"/>
      <w:bCs/>
      <w:color w:val="7F7F7F" w:themeColor="text1" w:themeTint="80"/>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330F42"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663366"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321932"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330F42"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BalloonText">
    <w:name w:val="Balloon Text"/>
    <w:basedOn w:val="Normal"/>
    <w:link w:val="BalloonTextChar"/>
    <w:uiPriority w:val="99"/>
    <w:semiHidden/>
    <w:unhideWhenUsed/>
    <w:rsid w:val="009F7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09B"/>
    <w:rPr>
      <w:rFonts w:ascii="Tahoma" w:eastAsiaTheme="minorEastAsia" w:hAnsi="Tahoma" w:cs="Tahoma"/>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styleId="Caption">
    <w:name w:val="caption"/>
    <w:basedOn w:val="Normal"/>
    <w:next w:val="Normal"/>
    <w:uiPriority w:val="1"/>
    <w:rsid w:val="009F709B"/>
    <w:pPr>
      <w:spacing w:line="240" w:lineRule="auto"/>
      <w:jc w:val="center"/>
    </w:pPr>
    <w:rPr>
      <w:bCs/>
      <w:i/>
      <w:sz w:val="18"/>
      <w:szCs w:val="18"/>
    </w:rPr>
  </w:style>
  <w:style w:type="paragraph" w:customStyle="1" w:styleId="ContactDetails">
    <w:name w:val="Contact Details"/>
    <w:basedOn w:val="Normal"/>
    <w:uiPriority w:val="1"/>
    <w:qFormat/>
    <w:rsid w:val="009F709B"/>
    <w:pPr>
      <w:spacing w:after="120"/>
    </w:pPr>
    <w:rPr>
      <w:color w:val="7F7F7F" w:themeColor="text1" w:themeTint="80"/>
      <w:sz w:val="18"/>
    </w:rPr>
  </w:style>
  <w:style w:type="paragraph" w:styleId="Date">
    <w:name w:val="Date"/>
    <w:basedOn w:val="Normal"/>
    <w:next w:val="Normal"/>
    <w:link w:val="DateChar"/>
    <w:uiPriority w:val="1"/>
    <w:qFormat/>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9F709B"/>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paragraph" w:styleId="ListBullet">
    <w:name w:val="List Bullet"/>
    <w:basedOn w:val="Normal"/>
    <w:uiPriority w:val="1"/>
    <w:qFormat/>
    <w:rsid w:val="009F709B"/>
    <w:pPr>
      <w:tabs>
        <w:tab w:val="num" w:pos="360"/>
      </w:tabs>
      <w:ind w:left="360" w:hanging="360"/>
    </w:pPr>
  </w:style>
  <w:style w:type="paragraph" w:styleId="ListNumber">
    <w:name w:val="List Number"/>
    <w:basedOn w:val="Normal"/>
    <w:uiPriority w:val="1"/>
    <w:qFormat/>
    <w:rsid w:val="009F709B"/>
    <w:pPr>
      <w:tabs>
        <w:tab w:val="num" w:pos="360"/>
      </w:tabs>
      <w:ind w:left="360" w:hanging="360"/>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1"/>
    <w:qFormat/>
    <w:rsid w:val="009F709B"/>
    <w:pPr>
      <w:numPr>
        <w:ilvl w:val="1"/>
      </w:numPr>
      <w:spacing w:before="40" w:after="120" w:line="240" w:lineRule="auto"/>
    </w:pPr>
    <w:rPr>
      <w:rFonts w:asciiTheme="majorHAnsi" w:eastAsiaTheme="majorEastAsia" w:hAnsiTheme="majorHAnsi" w:cstheme="majorBidi"/>
      <w:iCs/>
      <w:color w:val="330F42" w:themeColor="accent2"/>
      <w:sz w:val="44"/>
    </w:rPr>
  </w:style>
  <w:style w:type="character" w:customStyle="1" w:styleId="SubtitleChar">
    <w:name w:val="Subtitle Char"/>
    <w:basedOn w:val="DefaultParagraphFont"/>
    <w:link w:val="Subtitle"/>
    <w:uiPriority w:val="1"/>
    <w:rsid w:val="00416259"/>
    <w:rPr>
      <w:rFonts w:asciiTheme="majorHAnsi" w:eastAsiaTheme="majorEastAsia" w:hAnsiTheme="majorHAnsi" w:cstheme="majorBidi"/>
      <w:iCs/>
      <w:color w:val="330F42"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
    <w:qFormat/>
    <w:rsid w:val="009F709B"/>
    <w:pPr>
      <w:spacing w:before="40" w:after="40" w:line="240" w:lineRule="auto"/>
    </w:pPr>
    <w:rPr>
      <w:rFonts w:asciiTheme="majorHAnsi" w:eastAsiaTheme="majorEastAsia" w:hAnsiTheme="majorHAnsi" w:cstheme="majorBidi"/>
      <w:color w:val="330F42" w:themeColor="accent2"/>
      <w:kern w:val="28"/>
      <w:sz w:val="96"/>
      <w:szCs w:val="52"/>
    </w:rPr>
  </w:style>
  <w:style w:type="character" w:customStyle="1" w:styleId="TitleChar">
    <w:name w:val="Title Char"/>
    <w:basedOn w:val="DefaultParagraphFont"/>
    <w:link w:val="Title"/>
    <w:uiPriority w:val="1"/>
    <w:rsid w:val="00416259"/>
    <w:rPr>
      <w:rFonts w:asciiTheme="majorHAnsi" w:eastAsiaTheme="majorEastAsia" w:hAnsiTheme="majorHAnsi" w:cstheme="majorBidi"/>
      <w:color w:val="330F42" w:themeColor="accent2"/>
      <w:kern w:val="28"/>
      <w:sz w:val="96"/>
      <w:szCs w:val="52"/>
    </w:rPr>
  </w:style>
  <w:style w:type="paragraph" w:styleId="ListBullet2">
    <w:name w:val="List Bullet 2"/>
    <w:basedOn w:val="BlockText"/>
    <w:uiPriority w:val="1"/>
    <w:unhideWhenUsed/>
    <w:qFormat/>
    <w:rsid w:val="00194F1D"/>
    <w:pPr>
      <w:numPr>
        <w:numId w:val="7"/>
      </w:numPr>
      <w:spacing w:after="40"/>
    </w:pPr>
  </w:style>
  <w:style w:type="paragraph" w:styleId="ListParagraph">
    <w:name w:val="List Paragraph"/>
    <w:basedOn w:val="Normal"/>
    <w:uiPriority w:val="34"/>
    <w:unhideWhenUsed/>
    <w:qFormat/>
    <w:rsid w:val="00A31F9F"/>
    <w:pPr>
      <w:ind w:left="720"/>
      <w:contextualSpacing/>
    </w:pPr>
  </w:style>
  <w:style w:type="character" w:styleId="Hyperlink">
    <w:name w:val="Hyperlink"/>
    <w:basedOn w:val="DefaultParagraphFont"/>
    <w:uiPriority w:val="99"/>
    <w:unhideWhenUsed/>
    <w:rsid w:val="000834FA"/>
    <w:rPr>
      <w:color w:val="BC5FBC" w:themeColor="hyperlink"/>
      <w:u w:val="single"/>
    </w:rPr>
  </w:style>
  <w:style w:type="character" w:styleId="FollowedHyperlink">
    <w:name w:val="FollowedHyperlink"/>
    <w:basedOn w:val="DefaultParagraphFont"/>
    <w:uiPriority w:val="99"/>
    <w:semiHidden/>
    <w:unhideWhenUsed/>
    <w:rsid w:val="00116BD9"/>
    <w:rPr>
      <w:color w:val="9775A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220769">
      <w:bodyDiv w:val="1"/>
      <w:marLeft w:val="0"/>
      <w:marRight w:val="0"/>
      <w:marTop w:val="0"/>
      <w:marBottom w:val="0"/>
      <w:divBdr>
        <w:top w:val="none" w:sz="0" w:space="0" w:color="auto"/>
        <w:left w:val="none" w:sz="0" w:space="0" w:color="auto"/>
        <w:bottom w:val="none" w:sz="0" w:space="0" w:color="auto"/>
        <w:right w:val="none" w:sz="0" w:space="0" w:color="auto"/>
      </w:divBdr>
      <w:divsChild>
        <w:div w:id="967856813">
          <w:marLeft w:val="360"/>
          <w:marRight w:val="0"/>
          <w:marTop w:val="0"/>
          <w:marBottom w:val="0"/>
          <w:divBdr>
            <w:top w:val="none" w:sz="0" w:space="0" w:color="auto"/>
            <w:left w:val="none" w:sz="0" w:space="0" w:color="auto"/>
            <w:bottom w:val="none" w:sz="0" w:space="0" w:color="auto"/>
            <w:right w:val="none" w:sz="0" w:space="0" w:color="auto"/>
          </w:divBdr>
        </w:div>
        <w:div w:id="510725825">
          <w:marLeft w:val="994"/>
          <w:marRight w:val="0"/>
          <w:marTop w:val="0"/>
          <w:marBottom w:val="0"/>
          <w:divBdr>
            <w:top w:val="none" w:sz="0" w:space="0" w:color="auto"/>
            <w:left w:val="none" w:sz="0" w:space="0" w:color="auto"/>
            <w:bottom w:val="none" w:sz="0" w:space="0" w:color="auto"/>
            <w:right w:val="none" w:sz="0" w:space="0" w:color="auto"/>
          </w:divBdr>
        </w:div>
        <w:div w:id="324478772">
          <w:marLeft w:val="994"/>
          <w:marRight w:val="0"/>
          <w:marTop w:val="0"/>
          <w:marBottom w:val="0"/>
          <w:divBdr>
            <w:top w:val="none" w:sz="0" w:space="0" w:color="auto"/>
            <w:left w:val="none" w:sz="0" w:space="0" w:color="auto"/>
            <w:bottom w:val="none" w:sz="0" w:space="0" w:color="auto"/>
            <w:right w:val="none" w:sz="0" w:space="0" w:color="auto"/>
          </w:divBdr>
        </w:div>
        <w:div w:id="1088624587">
          <w:marLeft w:val="994"/>
          <w:marRight w:val="0"/>
          <w:marTop w:val="0"/>
          <w:marBottom w:val="0"/>
          <w:divBdr>
            <w:top w:val="none" w:sz="0" w:space="0" w:color="auto"/>
            <w:left w:val="none" w:sz="0" w:space="0" w:color="auto"/>
            <w:bottom w:val="none" w:sz="0" w:space="0" w:color="auto"/>
            <w:right w:val="none" w:sz="0" w:space="0" w:color="auto"/>
          </w:divBdr>
        </w:div>
        <w:div w:id="718434262">
          <w:marLeft w:val="994"/>
          <w:marRight w:val="0"/>
          <w:marTop w:val="0"/>
          <w:marBottom w:val="0"/>
          <w:divBdr>
            <w:top w:val="none" w:sz="0" w:space="0" w:color="auto"/>
            <w:left w:val="none" w:sz="0" w:space="0" w:color="auto"/>
            <w:bottom w:val="none" w:sz="0" w:space="0" w:color="auto"/>
            <w:right w:val="none" w:sz="0" w:space="0" w:color="auto"/>
          </w:divBdr>
        </w:div>
        <w:div w:id="881866290">
          <w:marLeft w:val="994"/>
          <w:marRight w:val="0"/>
          <w:marTop w:val="0"/>
          <w:marBottom w:val="0"/>
          <w:divBdr>
            <w:top w:val="none" w:sz="0" w:space="0" w:color="auto"/>
            <w:left w:val="none" w:sz="0" w:space="0" w:color="auto"/>
            <w:bottom w:val="none" w:sz="0" w:space="0" w:color="auto"/>
            <w:right w:val="none" w:sz="0" w:space="0" w:color="auto"/>
          </w:divBdr>
        </w:div>
        <w:div w:id="1288656887">
          <w:marLeft w:val="360"/>
          <w:marRight w:val="0"/>
          <w:marTop w:val="0"/>
          <w:marBottom w:val="0"/>
          <w:divBdr>
            <w:top w:val="none" w:sz="0" w:space="0" w:color="auto"/>
            <w:left w:val="none" w:sz="0" w:space="0" w:color="auto"/>
            <w:bottom w:val="none" w:sz="0" w:space="0" w:color="auto"/>
            <w:right w:val="none" w:sz="0" w:space="0" w:color="auto"/>
          </w:divBdr>
        </w:div>
        <w:div w:id="1305426756">
          <w:marLeft w:val="1080"/>
          <w:marRight w:val="0"/>
          <w:marTop w:val="0"/>
          <w:marBottom w:val="0"/>
          <w:divBdr>
            <w:top w:val="none" w:sz="0" w:space="0" w:color="auto"/>
            <w:left w:val="none" w:sz="0" w:space="0" w:color="auto"/>
            <w:bottom w:val="none" w:sz="0" w:space="0" w:color="auto"/>
            <w:right w:val="none" w:sz="0" w:space="0" w:color="auto"/>
          </w:divBdr>
        </w:div>
        <w:div w:id="1960994260">
          <w:marLeft w:val="1080"/>
          <w:marRight w:val="0"/>
          <w:marTop w:val="0"/>
          <w:marBottom w:val="0"/>
          <w:divBdr>
            <w:top w:val="none" w:sz="0" w:space="0" w:color="auto"/>
            <w:left w:val="none" w:sz="0" w:space="0" w:color="auto"/>
            <w:bottom w:val="none" w:sz="0" w:space="0" w:color="auto"/>
            <w:right w:val="none" w:sz="0" w:space="0" w:color="auto"/>
          </w:divBdr>
        </w:div>
        <w:div w:id="1880438712">
          <w:marLeft w:val="1080"/>
          <w:marRight w:val="0"/>
          <w:marTop w:val="0"/>
          <w:marBottom w:val="0"/>
          <w:divBdr>
            <w:top w:val="none" w:sz="0" w:space="0" w:color="auto"/>
            <w:left w:val="none" w:sz="0" w:space="0" w:color="auto"/>
            <w:bottom w:val="none" w:sz="0" w:space="0" w:color="auto"/>
            <w:right w:val="none" w:sz="0" w:space="0" w:color="auto"/>
          </w:divBdr>
        </w:div>
        <w:div w:id="93091594">
          <w:marLeft w:val="1080"/>
          <w:marRight w:val="0"/>
          <w:marTop w:val="0"/>
          <w:marBottom w:val="0"/>
          <w:divBdr>
            <w:top w:val="none" w:sz="0" w:space="0" w:color="auto"/>
            <w:left w:val="none" w:sz="0" w:space="0" w:color="auto"/>
            <w:bottom w:val="none" w:sz="0" w:space="0" w:color="auto"/>
            <w:right w:val="none" w:sz="0" w:space="0" w:color="auto"/>
          </w:divBdr>
        </w:div>
        <w:div w:id="718162751">
          <w:marLeft w:val="360"/>
          <w:marRight w:val="0"/>
          <w:marTop w:val="0"/>
          <w:marBottom w:val="0"/>
          <w:divBdr>
            <w:top w:val="none" w:sz="0" w:space="0" w:color="auto"/>
            <w:left w:val="none" w:sz="0" w:space="0" w:color="auto"/>
            <w:bottom w:val="none" w:sz="0" w:space="0" w:color="auto"/>
            <w:right w:val="none" w:sz="0" w:space="0" w:color="auto"/>
          </w:divBdr>
        </w:div>
        <w:div w:id="855340626">
          <w:marLeft w:val="1080"/>
          <w:marRight w:val="0"/>
          <w:marTop w:val="0"/>
          <w:marBottom w:val="0"/>
          <w:divBdr>
            <w:top w:val="none" w:sz="0" w:space="0" w:color="auto"/>
            <w:left w:val="none" w:sz="0" w:space="0" w:color="auto"/>
            <w:bottom w:val="none" w:sz="0" w:space="0" w:color="auto"/>
            <w:right w:val="none" w:sz="0" w:space="0" w:color="auto"/>
          </w:divBdr>
        </w:div>
        <w:div w:id="535698575">
          <w:marLeft w:val="1080"/>
          <w:marRight w:val="0"/>
          <w:marTop w:val="0"/>
          <w:marBottom w:val="0"/>
          <w:divBdr>
            <w:top w:val="none" w:sz="0" w:space="0" w:color="auto"/>
            <w:left w:val="none" w:sz="0" w:space="0" w:color="auto"/>
            <w:bottom w:val="none" w:sz="0" w:space="0" w:color="auto"/>
            <w:right w:val="none" w:sz="0" w:space="0" w:color="auto"/>
          </w:divBdr>
        </w:div>
        <w:div w:id="67580168">
          <w:marLeft w:val="360"/>
          <w:marRight w:val="0"/>
          <w:marTop w:val="0"/>
          <w:marBottom w:val="0"/>
          <w:divBdr>
            <w:top w:val="none" w:sz="0" w:space="0" w:color="auto"/>
            <w:left w:val="none" w:sz="0" w:space="0" w:color="auto"/>
            <w:bottom w:val="none" w:sz="0" w:space="0" w:color="auto"/>
            <w:right w:val="none" w:sz="0" w:space="0" w:color="auto"/>
          </w:divBdr>
        </w:div>
        <w:div w:id="1641642865">
          <w:marLeft w:val="1080"/>
          <w:marRight w:val="0"/>
          <w:marTop w:val="0"/>
          <w:marBottom w:val="0"/>
          <w:divBdr>
            <w:top w:val="none" w:sz="0" w:space="0" w:color="auto"/>
            <w:left w:val="none" w:sz="0" w:space="0" w:color="auto"/>
            <w:bottom w:val="none" w:sz="0" w:space="0" w:color="auto"/>
            <w:right w:val="none" w:sz="0" w:space="0" w:color="auto"/>
          </w:divBdr>
        </w:div>
        <w:div w:id="528030274">
          <w:marLeft w:val="1080"/>
          <w:marRight w:val="0"/>
          <w:marTop w:val="0"/>
          <w:marBottom w:val="0"/>
          <w:divBdr>
            <w:top w:val="none" w:sz="0" w:space="0" w:color="auto"/>
            <w:left w:val="none" w:sz="0" w:space="0" w:color="auto"/>
            <w:bottom w:val="none" w:sz="0" w:space="0" w:color="auto"/>
            <w:right w:val="none" w:sz="0" w:space="0" w:color="auto"/>
          </w:divBdr>
        </w:div>
        <w:div w:id="801313330">
          <w:marLeft w:val="1080"/>
          <w:marRight w:val="0"/>
          <w:marTop w:val="0"/>
          <w:marBottom w:val="0"/>
          <w:divBdr>
            <w:top w:val="none" w:sz="0" w:space="0" w:color="auto"/>
            <w:left w:val="none" w:sz="0" w:space="0" w:color="auto"/>
            <w:bottom w:val="none" w:sz="0" w:space="0" w:color="auto"/>
            <w:right w:val="none" w:sz="0" w:space="0" w:color="auto"/>
          </w:divBdr>
        </w:div>
      </w:divsChild>
    </w:div>
    <w:div w:id="880284115">
      <w:bodyDiv w:val="1"/>
      <w:marLeft w:val="0"/>
      <w:marRight w:val="0"/>
      <w:marTop w:val="0"/>
      <w:marBottom w:val="0"/>
      <w:divBdr>
        <w:top w:val="none" w:sz="0" w:space="0" w:color="auto"/>
        <w:left w:val="none" w:sz="0" w:space="0" w:color="auto"/>
        <w:bottom w:val="none" w:sz="0" w:space="0" w:color="auto"/>
        <w:right w:val="none" w:sz="0" w:space="0" w:color="auto"/>
      </w:divBdr>
      <w:divsChild>
        <w:div w:id="396049051">
          <w:marLeft w:val="360"/>
          <w:marRight w:val="0"/>
          <w:marTop w:val="0"/>
          <w:marBottom w:val="0"/>
          <w:divBdr>
            <w:top w:val="none" w:sz="0" w:space="0" w:color="auto"/>
            <w:left w:val="none" w:sz="0" w:space="0" w:color="auto"/>
            <w:bottom w:val="none" w:sz="0" w:space="0" w:color="auto"/>
            <w:right w:val="none" w:sz="0" w:space="0" w:color="auto"/>
          </w:divBdr>
        </w:div>
        <w:div w:id="254902070">
          <w:marLeft w:val="1080"/>
          <w:marRight w:val="0"/>
          <w:marTop w:val="0"/>
          <w:marBottom w:val="0"/>
          <w:divBdr>
            <w:top w:val="none" w:sz="0" w:space="0" w:color="auto"/>
            <w:left w:val="none" w:sz="0" w:space="0" w:color="auto"/>
            <w:bottom w:val="none" w:sz="0" w:space="0" w:color="auto"/>
            <w:right w:val="none" w:sz="0" w:space="0" w:color="auto"/>
          </w:divBdr>
        </w:div>
        <w:div w:id="647904079">
          <w:marLeft w:val="1080"/>
          <w:marRight w:val="0"/>
          <w:marTop w:val="0"/>
          <w:marBottom w:val="0"/>
          <w:divBdr>
            <w:top w:val="none" w:sz="0" w:space="0" w:color="auto"/>
            <w:left w:val="none" w:sz="0" w:space="0" w:color="auto"/>
            <w:bottom w:val="none" w:sz="0" w:space="0" w:color="auto"/>
            <w:right w:val="none" w:sz="0" w:space="0" w:color="auto"/>
          </w:divBdr>
        </w:div>
        <w:div w:id="842160926">
          <w:marLeft w:val="1080"/>
          <w:marRight w:val="0"/>
          <w:marTop w:val="0"/>
          <w:marBottom w:val="0"/>
          <w:divBdr>
            <w:top w:val="none" w:sz="0" w:space="0" w:color="auto"/>
            <w:left w:val="none" w:sz="0" w:space="0" w:color="auto"/>
            <w:bottom w:val="none" w:sz="0" w:space="0" w:color="auto"/>
            <w:right w:val="none" w:sz="0" w:space="0" w:color="auto"/>
          </w:divBdr>
        </w:div>
      </w:divsChild>
    </w:div>
    <w:div w:id="1019356579">
      <w:bodyDiv w:val="1"/>
      <w:marLeft w:val="0"/>
      <w:marRight w:val="0"/>
      <w:marTop w:val="0"/>
      <w:marBottom w:val="0"/>
      <w:divBdr>
        <w:top w:val="none" w:sz="0" w:space="0" w:color="auto"/>
        <w:left w:val="none" w:sz="0" w:space="0" w:color="auto"/>
        <w:bottom w:val="none" w:sz="0" w:space="0" w:color="auto"/>
        <w:right w:val="none" w:sz="0" w:space="0" w:color="auto"/>
      </w:divBdr>
      <w:divsChild>
        <w:div w:id="1546091432">
          <w:marLeft w:val="360"/>
          <w:marRight w:val="0"/>
          <w:marTop w:val="0"/>
          <w:marBottom w:val="0"/>
          <w:divBdr>
            <w:top w:val="none" w:sz="0" w:space="0" w:color="auto"/>
            <w:left w:val="none" w:sz="0" w:space="0" w:color="auto"/>
            <w:bottom w:val="none" w:sz="0" w:space="0" w:color="auto"/>
            <w:right w:val="none" w:sz="0" w:space="0" w:color="auto"/>
          </w:divBdr>
        </w:div>
        <w:div w:id="471488129">
          <w:marLeft w:val="994"/>
          <w:marRight w:val="0"/>
          <w:marTop w:val="0"/>
          <w:marBottom w:val="0"/>
          <w:divBdr>
            <w:top w:val="none" w:sz="0" w:space="0" w:color="auto"/>
            <w:left w:val="none" w:sz="0" w:space="0" w:color="auto"/>
            <w:bottom w:val="none" w:sz="0" w:space="0" w:color="auto"/>
            <w:right w:val="none" w:sz="0" w:space="0" w:color="auto"/>
          </w:divBdr>
        </w:div>
        <w:div w:id="1468011315">
          <w:marLeft w:val="994"/>
          <w:marRight w:val="0"/>
          <w:marTop w:val="0"/>
          <w:marBottom w:val="0"/>
          <w:divBdr>
            <w:top w:val="none" w:sz="0" w:space="0" w:color="auto"/>
            <w:left w:val="none" w:sz="0" w:space="0" w:color="auto"/>
            <w:bottom w:val="none" w:sz="0" w:space="0" w:color="auto"/>
            <w:right w:val="none" w:sz="0" w:space="0" w:color="auto"/>
          </w:divBdr>
        </w:div>
        <w:div w:id="1764692208">
          <w:marLeft w:val="994"/>
          <w:marRight w:val="0"/>
          <w:marTop w:val="0"/>
          <w:marBottom w:val="0"/>
          <w:divBdr>
            <w:top w:val="none" w:sz="0" w:space="0" w:color="auto"/>
            <w:left w:val="none" w:sz="0" w:space="0" w:color="auto"/>
            <w:bottom w:val="none" w:sz="0" w:space="0" w:color="auto"/>
            <w:right w:val="none" w:sz="0" w:space="0" w:color="auto"/>
          </w:divBdr>
        </w:div>
        <w:div w:id="2071615759">
          <w:marLeft w:val="994"/>
          <w:marRight w:val="0"/>
          <w:marTop w:val="0"/>
          <w:marBottom w:val="0"/>
          <w:divBdr>
            <w:top w:val="none" w:sz="0" w:space="0" w:color="auto"/>
            <w:left w:val="none" w:sz="0" w:space="0" w:color="auto"/>
            <w:bottom w:val="none" w:sz="0" w:space="0" w:color="auto"/>
            <w:right w:val="none" w:sz="0" w:space="0" w:color="auto"/>
          </w:divBdr>
        </w:div>
        <w:div w:id="1486505440">
          <w:marLeft w:val="994"/>
          <w:marRight w:val="0"/>
          <w:marTop w:val="0"/>
          <w:marBottom w:val="0"/>
          <w:divBdr>
            <w:top w:val="none" w:sz="0" w:space="0" w:color="auto"/>
            <w:left w:val="none" w:sz="0" w:space="0" w:color="auto"/>
            <w:bottom w:val="none" w:sz="0" w:space="0" w:color="auto"/>
            <w:right w:val="none" w:sz="0" w:space="0" w:color="auto"/>
          </w:divBdr>
        </w:div>
      </w:divsChild>
    </w:div>
    <w:div w:id="1045446906">
      <w:bodyDiv w:val="1"/>
      <w:marLeft w:val="0"/>
      <w:marRight w:val="0"/>
      <w:marTop w:val="0"/>
      <w:marBottom w:val="0"/>
      <w:divBdr>
        <w:top w:val="none" w:sz="0" w:space="0" w:color="auto"/>
        <w:left w:val="none" w:sz="0" w:space="0" w:color="auto"/>
        <w:bottom w:val="none" w:sz="0" w:space="0" w:color="auto"/>
        <w:right w:val="none" w:sz="0" w:space="0" w:color="auto"/>
      </w:divBdr>
      <w:divsChild>
        <w:div w:id="88812963">
          <w:marLeft w:val="360"/>
          <w:marRight w:val="0"/>
          <w:marTop w:val="0"/>
          <w:marBottom w:val="0"/>
          <w:divBdr>
            <w:top w:val="none" w:sz="0" w:space="0" w:color="auto"/>
            <w:left w:val="none" w:sz="0" w:space="0" w:color="auto"/>
            <w:bottom w:val="none" w:sz="0" w:space="0" w:color="auto"/>
            <w:right w:val="none" w:sz="0" w:space="0" w:color="auto"/>
          </w:divBdr>
        </w:div>
        <w:div w:id="755633510">
          <w:marLeft w:val="1080"/>
          <w:marRight w:val="0"/>
          <w:marTop w:val="0"/>
          <w:marBottom w:val="0"/>
          <w:divBdr>
            <w:top w:val="none" w:sz="0" w:space="0" w:color="auto"/>
            <w:left w:val="none" w:sz="0" w:space="0" w:color="auto"/>
            <w:bottom w:val="none" w:sz="0" w:space="0" w:color="auto"/>
            <w:right w:val="none" w:sz="0" w:space="0" w:color="auto"/>
          </w:divBdr>
        </w:div>
        <w:div w:id="2141071418">
          <w:marLeft w:val="1080"/>
          <w:marRight w:val="0"/>
          <w:marTop w:val="0"/>
          <w:marBottom w:val="0"/>
          <w:divBdr>
            <w:top w:val="none" w:sz="0" w:space="0" w:color="auto"/>
            <w:left w:val="none" w:sz="0" w:space="0" w:color="auto"/>
            <w:bottom w:val="none" w:sz="0" w:space="0" w:color="auto"/>
            <w:right w:val="none" w:sz="0" w:space="0" w:color="auto"/>
          </w:divBdr>
        </w:div>
        <w:div w:id="1127744450">
          <w:marLeft w:val="1080"/>
          <w:marRight w:val="0"/>
          <w:marTop w:val="0"/>
          <w:marBottom w:val="0"/>
          <w:divBdr>
            <w:top w:val="none" w:sz="0" w:space="0" w:color="auto"/>
            <w:left w:val="none" w:sz="0" w:space="0" w:color="auto"/>
            <w:bottom w:val="none" w:sz="0" w:space="0" w:color="auto"/>
            <w:right w:val="none" w:sz="0" w:space="0" w:color="auto"/>
          </w:divBdr>
        </w:div>
      </w:divsChild>
    </w:div>
    <w:div w:id="1115750911">
      <w:bodyDiv w:val="1"/>
      <w:marLeft w:val="0"/>
      <w:marRight w:val="0"/>
      <w:marTop w:val="0"/>
      <w:marBottom w:val="0"/>
      <w:divBdr>
        <w:top w:val="none" w:sz="0" w:space="0" w:color="auto"/>
        <w:left w:val="none" w:sz="0" w:space="0" w:color="auto"/>
        <w:bottom w:val="none" w:sz="0" w:space="0" w:color="auto"/>
        <w:right w:val="none" w:sz="0" w:space="0" w:color="auto"/>
      </w:divBdr>
      <w:divsChild>
        <w:div w:id="1736973985">
          <w:marLeft w:val="360"/>
          <w:marRight w:val="0"/>
          <w:marTop w:val="0"/>
          <w:marBottom w:val="0"/>
          <w:divBdr>
            <w:top w:val="none" w:sz="0" w:space="0" w:color="auto"/>
            <w:left w:val="none" w:sz="0" w:space="0" w:color="auto"/>
            <w:bottom w:val="none" w:sz="0" w:space="0" w:color="auto"/>
            <w:right w:val="none" w:sz="0" w:space="0" w:color="auto"/>
          </w:divBdr>
        </w:div>
        <w:div w:id="1384061880">
          <w:marLeft w:val="994"/>
          <w:marRight w:val="0"/>
          <w:marTop w:val="0"/>
          <w:marBottom w:val="0"/>
          <w:divBdr>
            <w:top w:val="none" w:sz="0" w:space="0" w:color="auto"/>
            <w:left w:val="none" w:sz="0" w:space="0" w:color="auto"/>
            <w:bottom w:val="none" w:sz="0" w:space="0" w:color="auto"/>
            <w:right w:val="none" w:sz="0" w:space="0" w:color="auto"/>
          </w:divBdr>
        </w:div>
        <w:div w:id="594939728">
          <w:marLeft w:val="994"/>
          <w:marRight w:val="0"/>
          <w:marTop w:val="0"/>
          <w:marBottom w:val="0"/>
          <w:divBdr>
            <w:top w:val="none" w:sz="0" w:space="0" w:color="auto"/>
            <w:left w:val="none" w:sz="0" w:space="0" w:color="auto"/>
            <w:bottom w:val="none" w:sz="0" w:space="0" w:color="auto"/>
            <w:right w:val="none" w:sz="0" w:space="0" w:color="auto"/>
          </w:divBdr>
        </w:div>
        <w:div w:id="588001211">
          <w:marLeft w:val="994"/>
          <w:marRight w:val="0"/>
          <w:marTop w:val="0"/>
          <w:marBottom w:val="0"/>
          <w:divBdr>
            <w:top w:val="none" w:sz="0" w:space="0" w:color="auto"/>
            <w:left w:val="none" w:sz="0" w:space="0" w:color="auto"/>
            <w:bottom w:val="none" w:sz="0" w:space="0" w:color="auto"/>
            <w:right w:val="none" w:sz="0" w:space="0" w:color="auto"/>
          </w:divBdr>
        </w:div>
        <w:div w:id="1674838355">
          <w:marLeft w:val="994"/>
          <w:marRight w:val="0"/>
          <w:marTop w:val="0"/>
          <w:marBottom w:val="0"/>
          <w:divBdr>
            <w:top w:val="none" w:sz="0" w:space="0" w:color="auto"/>
            <w:left w:val="none" w:sz="0" w:space="0" w:color="auto"/>
            <w:bottom w:val="none" w:sz="0" w:space="0" w:color="auto"/>
            <w:right w:val="none" w:sz="0" w:space="0" w:color="auto"/>
          </w:divBdr>
        </w:div>
        <w:div w:id="312872012">
          <w:marLeft w:val="994"/>
          <w:marRight w:val="0"/>
          <w:marTop w:val="0"/>
          <w:marBottom w:val="0"/>
          <w:divBdr>
            <w:top w:val="none" w:sz="0" w:space="0" w:color="auto"/>
            <w:left w:val="none" w:sz="0" w:space="0" w:color="auto"/>
            <w:bottom w:val="none" w:sz="0" w:space="0" w:color="auto"/>
            <w:right w:val="none" w:sz="0" w:space="0" w:color="auto"/>
          </w:divBdr>
        </w:div>
        <w:div w:id="823819112">
          <w:marLeft w:val="360"/>
          <w:marRight w:val="0"/>
          <w:marTop w:val="0"/>
          <w:marBottom w:val="0"/>
          <w:divBdr>
            <w:top w:val="none" w:sz="0" w:space="0" w:color="auto"/>
            <w:left w:val="none" w:sz="0" w:space="0" w:color="auto"/>
            <w:bottom w:val="none" w:sz="0" w:space="0" w:color="auto"/>
            <w:right w:val="none" w:sz="0" w:space="0" w:color="auto"/>
          </w:divBdr>
        </w:div>
        <w:div w:id="1789740926">
          <w:marLeft w:val="1080"/>
          <w:marRight w:val="0"/>
          <w:marTop w:val="0"/>
          <w:marBottom w:val="0"/>
          <w:divBdr>
            <w:top w:val="none" w:sz="0" w:space="0" w:color="auto"/>
            <w:left w:val="none" w:sz="0" w:space="0" w:color="auto"/>
            <w:bottom w:val="none" w:sz="0" w:space="0" w:color="auto"/>
            <w:right w:val="none" w:sz="0" w:space="0" w:color="auto"/>
          </w:divBdr>
        </w:div>
        <w:div w:id="1740057374">
          <w:marLeft w:val="1080"/>
          <w:marRight w:val="0"/>
          <w:marTop w:val="0"/>
          <w:marBottom w:val="0"/>
          <w:divBdr>
            <w:top w:val="none" w:sz="0" w:space="0" w:color="auto"/>
            <w:left w:val="none" w:sz="0" w:space="0" w:color="auto"/>
            <w:bottom w:val="none" w:sz="0" w:space="0" w:color="auto"/>
            <w:right w:val="none" w:sz="0" w:space="0" w:color="auto"/>
          </w:divBdr>
        </w:div>
        <w:div w:id="379939981">
          <w:marLeft w:val="1080"/>
          <w:marRight w:val="0"/>
          <w:marTop w:val="0"/>
          <w:marBottom w:val="0"/>
          <w:divBdr>
            <w:top w:val="none" w:sz="0" w:space="0" w:color="auto"/>
            <w:left w:val="none" w:sz="0" w:space="0" w:color="auto"/>
            <w:bottom w:val="none" w:sz="0" w:space="0" w:color="auto"/>
            <w:right w:val="none" w:sz="0" w:space="0" w:color="auto"/>
          </w:divBdr>
        </w:div>
        <w:div w:id="633678700">
          <w:marLeft w:val="1080"/>
          <w:marRight w:val="0"/>
          <w:marTop w:val="0"/>
          <w:marBottom w:val="0"/>
          <w:divBdr>
            <w:top w:val="none" w:sz="0" w:space="0" w:color="auto"/>
            <w:left w:val="none" w:sz="0" w:space="0" w:color="auto"/>
            <w:bottom w:val="none" w:sz="0" w:space="0" w:color="auto"/>
            <w:right w:val="none" w:sz="0" w:space="0" w:color="auto"/>
          </w:divBdr>
        </w:div>
        <w:div w:id="1675835652">
          <w:marLeft w:val="360"/>
          <w:marRight w:val="0"/>
          <w:marTop w:val="0"/>
          <w:marBottom w:val="0"/>
          <w:divBdr>
            <w:top w:val="none" w:sz="0" w:space="0" w:color="auto"/>
            <w:left w:val="none" w:sz="0" w:space="0" w:color="auto"/>
            <w:bottom w:val="none" w:sz="0" w:space="0" w:color="auto"/>
            <w:right w:val="none" w:sz="0" w:space="0" w:color="auto"/>
          </w:divBdr>
        </w:div>
        <w:div w:id="1852065194">
          <w:marLeft w:val="1080"/>
          <w:marRight w:val="0"/>
          <w:marTop w:val="0"/>
          <w:marBottom w:val="0"/>
          <w:divBdr>
            <w:top w:val="none" w:sz="0" w:space="0" w:color="auto"/>
            <w:left w:val="none" w:sz="0" w:space="0" w:color="auto"/>
            <w:bottom w:val="none" w:sz="0" w:space="0" w:color="auto"/>
            <w:right w:val="none" w:sz="0" w:space="0" w:color="auto"/>
          </w:divBdr>
        </w:div>
        <w:div w:id="1438596722">
          <w:marLeft w:val="1080"/>
          <w:marRight w:val="0"/>
          <w:marTop w:val="0"/>
          <w:marBottom w:val="0"/>
          <w:divBdr>
            <w:top w:val="none" w:sz="0" w:space="0" w:color="auto"/>
            <w:left w:val="none" w:sz="0" w:space="0" w:color="auto"/>
            <w:bottom w:val="none" w:sz="0" w:space="0" w:color="auto"/>
            <w:right w:val="none" w:sz="0" w:space="0" w:color="auto"/>
          </w:divBdr>
        </w:div>
        <w:div w:id="676812087">
          <w:marLeft w:val="360"/>
          <w:marRight w:val="0"/>
          <w:marTop w:val="0"/>
          <w:marBottom w:val="0"/>
          <w:divBdr>
            <w:top w:val="none" w:sz="0" w:space="0" w:color="auto"/>
            <w:left w:val="none" w:sz="0" w:space="0" w:color="auto"/>
            <w:bottom w:val="none" w:sz="0" w:space="0" w:color="auto"/>
            <w:right w:val="none" w:sz="0" w:space="0" w:color="auto"/>
          </w:divBdr>
        </w:div>
        <w:div w:id="153032165">
          <w:marLeft w:val="1080"/>
          <w:marRight w:val="0"/>
          <w:marTop w:val="0"/>
          <w:marBottom w:val="0"/>
          <w:divBdr>
            <w:top w:val="none" w:sz="0" w:space="0" w:color="auto"/>
            <w:left w:val="none" w:sz="0" w:space="0" w:color="auto"/>
            <w:bottom w:val="none" w:sz="0" w:space="0" w:color="auto"/>
            <w:right w:val="none" w:sz="0" w:space="0" w:color="auto"/>
          </w:divBdr>
        </w:div>
        <w:div w:id="1945263332">
          <w:marLeft w:val="1080"/>
          <w:marRight w:val="0"/>
          <w:marTop w:val="0"/>
          <w:marBottom w:val="0"/>
          <w:divBdr>
            <w:top w:val="none" w:sz="0" w:space="0" w:color="auto"/>
            <w:left w:val="none" w:sz="0" w:space="0" w:color="auto"/>
            <w:bottom w:val="none" w:sz="0" w:space="0" w:color="auto"/>
            <w:right w:val="none" w:sz="0" w:space="0" w:color="auto"/>
          </w:divBdr>
        </w:div>
        <w:div w:id="198157423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eveloper.android.com/guide/components/services.html" TargetMode="External"/><Relationship Id="rId20" Type="http://schemas.openxmlformats.org/officeDocument/2006/relationships/hyperlink" Target="https://github.com/nervousnet/nervousnet-android/tree/master/MobileClients/Android/SampleExtensions/Accelerometer" TargetMode="External"/><Relationship Id="rId21" Type="http://schemas.openxmlformats.org/officeDocument/2006/relationships/hyperlink" Target="https://github.com/nervousnet/nervousnet-android/tree/master/MobileClients/Android/SampleExtensions/Noisemeter" TargetMode="External"/><Relationship Id="rId22" Type="http://schemas.openxmlformats.org/officeDocument/2006/relationships/hyperlink" Target="https://play.google.com/store/apps/details?id=ch.ethz.coss.nervousnet.hub" TargetMode="External"/><Relationship Id="rId23" Type="http://schemas.openxmlformats.org/officeDocument/2006/relationships/hyperlink" Target="https://play.google.com/store/apps/details?id=ch.ethz.coss.nervousnet.extensions.lightmeter" TargetMode="External"/><Relationship Id="rId24" Type="http://schemas.openxmlformats.org/officeDocument/2006/relationships/hyperlink" Target="https://play.google.com/store/apps/details?id=ch.ethz.coss.nervousnet.extensions.noisemeter" TargetMode="External"/><Relationship Id="rId25" Type="http://schemas.openxmlformats.org/officeDocument/2006/relationships/hyperlink" Target="https://play.google.com/store/apps/details?id=ch.ethz.coss.nervousnet.extensions"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hyperlink" Target="https://developer.android.com/guide/components/bound-services.html" TargetMode="External"/><Relationship Id="rId11" Type="http://schemas.openxmlformats.org/officeDocument/2006/relationships/hyperlink" Target="https://developer.android.com/guide/components/aidl.html" TargetMode="External"/><Relationship Id="rId12" Type="http://schemas.openxmlformats.org/officeDocument/2006/relationships/image" Target="media/image1.png"/><Relationship Id="rId13" Type="http://schemas.openxmlformats.org/officeDocument/2006/relationships/image" Target="media/image2.jpeg"/><Relationship Id="rId14" Type="http://schemas.microsoft.com/office/2007/relationships/hdphoto" Target="media/hdphoto1.wdp"/><Relationship Id="rId15" Type="http://schemas.openxmlformats.org/officeDocument/2006/relationships/hyperlink" Target="https://github.com/nervousnet/nervousnet-android/tree/master/Documents/Technical/Android/APIs" TargetMode="External"/><Relationship Id="rId16" Type="http://schemas.openxmlformats.org/officeDocument/2006/relationships/hyperlink" Target="https://github.com/nervousnet/nervousnet-android" TargetMode="External"/><Relationship Id="rId17" Type="http://schemas.openxmlformats.org/officeDocument/2006/relationships/hyperlink" Target="https://github.com/nervousnet/nervousnet-iOS" TargetMode="External"/><Relationship Id="rId18" Type="http://schemas.openxmlformats.org/officeDocument/2006/relationships/hyperlink" Target="https://github.com/nervousnet/nervousnet-android/tree/master/MobileClients/Android/nervousnetLIB" TargetMode="External"/><Relationship Id="rId19" Type="http://schemas.openxmlformats.org/officeDocument/2006/relationships/hyperlink" Target="https://github.com/nervousnet/nervousnet-android/tree/master/MobileClients/Android/SampleExtensions/Lightmeter"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veloper.android.com/reference/android/app/Servi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coss-m03:Applications:Microsoft%20Office%202011:Office:Media:Templates:Print%20Layout%20View:Miscellaneous:Syllabus.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9227E18341C1419BDBBB8E0901397B"/>
        <w:category>
          <w:name w:val="General"/>
          <w:gallery w:val="placeholder"/>
        </w:category>
        <w:types>
          <w:type w:val="bbPlcHdr"/>
        </w:types>
        <w:behaviors>
          <w:behavior w:val="content"/>
        </w:behaviors>
        <w:guid w:val="{0048B133-58F4-A14D-A96C-45389742203D}"/>
      </w:docPartPr>
      <w:docPartBody>
        <w:p w:rsidR="002514FE" w:rsidRDefault="002514FE">
          <w:pPr>
            <w:pStyle w:val="B09227E18341C1419BDBBB8E0901397B"/>
          </w:pPr>
          <w:r w:rsidRPr="0081155A">
            <w:t>Course Name</w:t>
          </w:r>
        </w:p>
      </w:docPartBody>
    </w:docPart>
    <w:docPart>
      <w:docPartPr>
        <w:name w:val="C5EAD9424D4E3746BD6FCDFC1BA330D5"/>
        <w:category>
          <w:name w:val="General"/>
          <w:gallery w:val="placeholder"/>
        </w:category>
        <w:types>
          <w:type w:val="bbPlcHdr"/>
        </w:types>
        <w:behaviors>
          <w:behavior w:val="content"/>
        </w:behaviors>
        <w:guid w:val="{A72347A0-0560-9F45-8223-CB26620AC308}"/>
      </w:docPartPr>
      <w:docPartBody>
        <w:p w:rsidR="002514FE" w:rsidRDefault="002514FE" w:rsidP="002514FE">
          <w:pPr>
            <w:pStyle w:val="C5EAD9424D4E3746BD6FCDFC1BA330D5"/>
          </w:pPr>
          <w:r>
            <w:t>CS200</w:t>
          </w:r>
        </w:p>
      </w:docPartBody>
    </w:docPart>
    <w:docPart>
      <w:docPartPr>
        <w:name w:val="445B4BCFD391584998D9DE42BFAE0C76"/>
        <w:category>
          <w:name w:val="General"/>
          <w:gallery w:val="placeholder"/>
        </w:category>
        <w:types>
          <w:type w:val="bbPlcHdr"/>
        </w:types>
        <w:behaviors>
          <w:behavior w:val="content"/>
        </w:behaviors>
        <w:guid w:val="{152E07DD-9161-6D46-A809-4950313E7E3A}"/>
      </w:docPartPr>
      <w:docPartBody>
        <w:p w:rsidR="002514FE" w:rsidRDefault="002514FE" w:rsidP="002514FE">
          <w:pPr>
            <w:pStyle w:val="445B4BCFD391584998D9DE42BFAE0C76"/>
          </w:pPr>
          <w:r w:rsidRPr="0081155A">
            <w:t>Course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89448806"/>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2"/>
  </w:num>
  <w:num w:numId="2">
    <w:abstractNumId w:val="1"/>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4FE"/>
    <w:rsid w:val="00044811"/>
    <w:rsid w:val="002514FE"/>
    <w:rsid w:val="00503E73"/>
    <w:rsid w:val="008972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334F7EDF2019419AB089F17D306A63">
    <w:name w:val="1F334F7EDF2019419AB089F17D306A63"/>
  </w:style>
  <w:style w:type="paragraph" w:customStyle="1" w:styleId="30776461C8517B4E8EA9A5C2B9E5CA14">
    <w:name w:val="30776461C8517B4E8EA9A5C2B9E5CA14"/>
  </w:style>
  <w:style w:type="paragraph" w:customStyle="1" w:styleId="BD3A95142BE204449CBCA4A9F663DA82">
    <w:name w:val="BD3A95142BE204449CBCA4A9F663DA82"/>
  </w:style>
  <w:style w:type="paragraph" w:styleId="ListBullet">
    <w:name w:val="List Bullet"/>
    <w:basedOn w:val="Normal"/>
    <w:uiPriority w:val="1"/>
    <w:qFormat/>
    <w:pPr>
      <w:numPr>
        <w:numId w:val="1"/>
      </w:numPr>
      <w:spacing w:after="200" w:line="276" w:lineRule="auto"/>
    </w:pPr>
    <w:rPr>
      <w:color w:val="404040" w:themeColor="text1" w:themeTint="BF"/>
      <w:sz w:val="20"/>
      <w:lang w:eastAsia="en-US"/>
    </w:rPr>
  </w:style>
  <w:style w:type="paragraph" w:customStyle="1" w:styleId="B7F342CB5C937046890B00BB0A98BD26">
    <w:name w:val="B7F342CB5C937046890B00BB0A98BD26"/>
  </w:style>
  <w:style w:type="paragraph" w:styleId="ListNumber">
    <w:name w:val="List Number"/>
    <w:basedOn w:val="Normal"/>
    <w:uiPriority w:val="1"/>
    <w:qFormat/>
    <w:rsid w:val="002514FE"/>
    <w:pPr>
      <w:numPr>
        <w:numId w:val="2"/>
      </w:numPr>
      <w:spacing w:after="200" w:line="276" w:lineRule="auto"/>
    </w:pPr>
    <w:rPr>
      <w:color w:val="404040" w:themeColor="text1" w:themeTint="BF"/>
      <w:sz w:val="20"/>
      <w:lang w:eastAsia="en-US"/>
    </w:rPr>
  </w:style>
  <w:style w:type="paragraph" w:customStyle="1" w:styleId="0A5B19F1F9239E4BA7531F2BE4162BD2">
    <w:name w:val="0A5B19F1F9239E4BA7531F2BE4162BD2"/>
  </w:style>
  <w:style w:type="paragraph" w:customStyle="1" w:styleId="2E6E638F4C74E24791E7D076CB7BA730">
    <w:name w:val="2E6E638F4C74E24791E7D076CB7BA730"/>
  </w:style>
  <w:style w:type="paragraph" w:styleId="BlockText">
    <w:name w:val="Block Text"/>
    <w:basedOn w:val="Normal"/>
    <w:uiPriority w:val="1"/>
    <w:unhideWhenUsed/>
    <w:qFormat/>
    <w:pPr>
      <w:spacing w:line="276" w:lineRule="auto"/>
      <w:ind w:right="360"/>
    </w:pPr>
    <w:rPr>
      <w:iCs/>
      <w:color w:val="7F7F7F" w:themeColor="text1" w:themeTint="80"/>
      <w:sz w:val="20"/>
      <w:lang w:eastAsia="en-US"/>
    </w:rPr>
  </w:style>
  <w:style w:type="paragraph" w:styleId="ListBullet2">
    <w:name w:val="List Bullet 2"/>
    <w:basedOn w:val="BlockText"/>
    <w:uiPriority w:val="1"/>
    <w:unhideWhenUsed/>
    <w:qFormat/>
    <w:pPr>
      <w:numPr>
        <w:numId w:val="3"/>
      </w:numPr>
      <w:spacing w:after="40"/>
    </w:pPr>
  </w:style>
  <w:style w:type="paragraph" w:customStyle="1" w:styleId="4B28B18912825747A8221F90C6A4F26C">
    <w:name w:val="4B28B18912825747A8221F90C6A4F26C"/>
  </w:style>
  <w:style w:type="paragraph" w:customStyle="1" w:styleId="14B8DC30B5675348AA603B4185E5D9CC">
    <w:name w:val="14B8DC30B5675348AA603B4185E5D9CC"/>
  </w:style>
  <w:style w:type="paragraph" w:customStyle="1" w:styleId="A2CE6256E2D733479AC31CD012F03A5F">
    <w:name w:val="A2CE6256E2D733479AC31CD012F03A5F"/>
  </w:style>
  <w:style w:type="paragraph" w:customStyle="1" w:styleId="FB3C7CB0C4BD1C489B7CAE25A3D1553B">
    <w:name w:val="FB3C7CB0C4BD1C489B7CAE25A3D1553B"/>
  </w:style>
  <w:style w:type="paragraph" w:customStyle="1" w:styleId="B09227E18341C1419BDBBB8E0901397B">
    <w:name w:val="B09227E18341C1419BDBBB8E0901397B"/>
  </w:style>
  <w:style w:type="paragraph" w:customStyle="1" w:styleId="D87BD6485561054EAACEE87824D0D813">
    <w:name w:val="D87BD6485561054EAACEE87824D0D813"/>
    <w:rsid w:val="002514FE"/>
  </w:style>
  <w:style w:type="paragraph" w:customStyle="1" w:styleId="89FEAA202320204E8D46665904653275">
    <w:name w:val="89FEAA202320204E8D46665904653275"/>
    <w:rsid w:val="002514FE"/>
  </w:style>
  <w:style w:type="paragraph" w:customStyle="1" w:styleId="C5EAD9424D4E3746BD6FCDFC1BA330D5">
    <w:name w:val="C5EAD9424D4E3746BD6FCDFC1BA330D5"/>
    <w:rsid w:val="002514FE"/>
  </w:style>
  <w:style w:type="paragraph" w:customStyle="1" w:styleId="445B4BCFD391584998D9DE42BFAE0C76">
    <w:name w:val="445B4BCFD391584998D9DE42BFAE0C76"/>
    <w:rsid w:val="002514FE"/>
  </w:style>
  <w:style w:type="paragraph" w:customStyle="1" w:styleId="C795AAF6DF6FE74C9072A48ECF06AF83">
    <w:name w:val="C795AAF6DF6FE74C9072A48ECF06AF83"/>
    <w:rsid w:val="002514FE"/>
  </w:style>
  <w:style w:type="paragraph" w:customStyle="1" w:styleId="AE846AFE75DBAA41B45A3681267F15BE">
    <w:name w:val="AE846AFE75DBAA41B45A3681267F15BE"/>
    <w:rsid w:val="002514FE"/>
  </w:style>
  <w:style w:type="paragraph" w:customStyle="1" w:styleId="A71A3C3A3814D543BBF6408D43612C19">
    <w:name w:val="A71A3C3A3814D543BBF6408D43612C19"/>
    <w:rsid w:val="002514FE"/>
  </w:style>
  <w:style w:type="paragraph" w:customStyle="1" w:styleId="C91864A8E9DD73499E233F1D639128D6">
    <w:name w:val="C91864A8E9DD73499E233F1D639128D6"/>
    <w:rsid w:val="002514FE"/>
  </w:style>
  <w:style w:type="paragraph" w:customStyle="1" w:styleId="95AF6FF83D039643B55932C3E0C4805B">
    <w:name w:val="95AF6FF83D039643B55932C3E0C4805B"/>
    <w:rsid w:val="002514FE"/>
  </w:style>
  <w:style w:type="paragraph" w:customStyle="1" w:styleId="7C5E16B29D347B49B1C23B70F782F034">
    <w:name w:val="7C5E16B29D347B49B1C23B70F782F034"/>
    <w:rsid w:val="002514FE"/>
  </w:style>
  <w:style w:type="paragraph" w:customStyle="1" w:styleId="43532429EEB2194E9E6CBA8F59957A81">
    <w:name w:val="43532429EEB2194E9E6CBA8F59957A81"/>
    <w:rsid w:val="002514FE"/>
  </w:style>
  <w:style w:type="paragraph" w:customStyle="1" w:styleId="DA2E96936E157444926F69A2A10D1B81">
    <w:name w:val="DA2E96936E157444926F69A2A10D1B81"/>
    <w:rsid w:val="002514FE"/>
  </w:style>
  <w:style w:type="paragraph" w:customStyle="1" w:styleId="21A275A1126C174CBA4470887BC8F40F">
    <w:name w:val="21A275A1126C174CBA4470887BC8F40F"/>
    <w:rsid w:val="002514FE"/>
  </w:style>
  <w:style w:type="paragraph" w:customStyle="1" w:styleId="691D4BA1C606B149AB1218408E4A1517">
    <w:name w:val="691D4BA1C606B149AB1218408E4A1517"/>
    <w:rsid w:val="002514FE"/>
  </w:style>
  <w:style w:type="paragraph" w:customStyle="1" w:styleId="6C18FB388CEBE34B90F51C24F8D57AF3">
    <w:name w:val="6C18FB388CEBE34B90F51C24F8D57AF3"/>
    <w:rsid w:val="002514FE"/>
  </w:style>
  <w:style w:type="paragraph" w:customStyle="1" w:styleId="EF47AA4F6745D04D8415A0AE05FE0DCE">
    <w:name w:val="EF47AA4F6745D04D8415A0AE05FE0DCE"/>
    <w:rsid w:val="002514FE"/>
  </w:style>
  <w:style w:type="paragraph" w:customStyle="1" w:styleId="915F2B11FE42A14098260E5816D21E68">
    <w:name w:val="915F2B11FE42A14098260E5816D21E68"/>
    <w:rsid w:val="002514FE"/>
  </w:style>
  <w:style w:type="paragraph" w:customStyle="1" w:styleId="5853B768E1B8E146AC88E35ED67860C6">
    <w:name w:val="5853B768E1B8E146AC88E35ED67860C6"/>
    <w:rsid w:val="002514FE"/>
  </w:style>
  <w:style w:type="paragraph" w:customStyle="1" w:styleId="F46FC1CB428B0444BD9322CCC6D808C3">
    <w:name w:val="F46FC1CB428B0444BD9322CCC6D808C3"/>
    <w:rsid w:val="002514FE"/>
  </w:style>
  <w:style w:type="paragraph" w:customStyle="1" w:styleId="F6B929237397ED45906F24E154868775">
    <w:name w:val="F6B929237397ED45906F24E154868775"/>
    <w:rsid w:val="002514FE"/>
  </w:style>
  <w:style w:type="paragraph" w:customStyle="1" w:styleId="C82CC12D49BC7D4C9767AC62BD22CC01">
    <w:name w:val="C82CC12D49BC7D4C9767AC62BD22CC01"/>
    <w:rsid w:val="002514FE"/>
  </w:style>
  <w:style w:type="paragraph" w:customStyle="1" w:styleId="074304B58D89FB4A968634F904BC1F9E">
    <w:name w:val="074304B58D89FB4A968634F904BC1F9E"/>
    <w:rsid w:val="002514FE"/>
  </w:style>
  <w:style w:type="paragraph" w:customStyle="1" w:styleId="DCE4129BB6FB374DBEC745427E61310F">
    <w:name w:val="DCE4129BB6FB374DBEC745427E61310F"/>
    <w:rsid w:val="00044811"/>
  </w:style>
  <w:style w:type="paragraph" w:customStyle="1" w:styleId="55394F30135B2F45A6F0FD85A52D1268">
    <w:name w:val="55394F30135B2F45A6F0FD85A52D1268"/>
    <w:rsid w:val="0004481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334F7EDF2019419AB089F17D306A63">
    <w:name w:val="1F334F7EDF2019419AB089F17D306A63"/>
  </w:style>
  <w:style w:type="paragraph" w:customStyle="1" w:styleId="30776461C8517B4E8EA9A5C2B9E5CA14">
    <w:name w:val="30776461C8517B4E8EA9A5C2B9E5CA14"/>
  </w:style>
  <w:style w:type="paragraph" w:customStyle="1" w:styleId="BD3A95142BE204449CBCA4A9F663DA82">
    <w:name w:val="BD3A95142BE204449CBCA4A9F663DA82"/>
  </w:style>
  <w:style w:type="paragraph" w:styleId="ListBullet">
    <w:name w:val="List Bullet"/>
    <w:basedOn w:val="Normal"/>
    <w:uiPriority w:val="1"/>
    <w:qFormat/>
    <w:pPr>
      <w:numPr>
        <w:numId w:val="1"/>
      </w:numPr>
      <w:spacing w:after="200" w:line="276" w:lineRule="auto"/>
    </w:pPr>
    <w:rPr>
      <w:color w:val="404040" w:themeColor="text1" w:themeTint="BF"/>
      <w:sz w:val="20"/>
      <w:lang w:eastAsia="en-US"/>
    </w:rPr>
  </w:style>
  <w:style w:type="paragraph" w:customStyle="1" w:styleId="B7F342CB5C937046890B00BB0A98BD26">
    <w:name w:val="B7F342CB5C937046890B00BB0A98BD26"/>
  </w:style>
  <w:style w:type="paragraph" w:styleId="ListNumber">
    <w:name w:val="List Number"/>
    <w:basedOn w:val="Normal"/>
    <w:uiPriority w:val="1"/>
    <w:qFormat/>
    <w:rsid w:val="002514FE"/>
    <w:pPr>
      <w:numPr>
        <w:numId w:val="2"/>
      </w:numPr>
      <w:spacing w:after="200" w:line="276" w:lineRule="auto"/>
    </w:pPr>
    <w:rPr>
      <w:color w:val="404040" w:themeColor="text1" w:themeTint="BF"/>
      <w:sz w:val="20"/>
      <w:lang w:eastAsia="en-US"/>
    </w:rPr>
  </w:style>
  <w:style w:type="paragraph" w:customStyle="1" w:styleId="0A5B19F1F9239E4BA7531F2BE4162BD2">
    <w:name w:val="0A5B19F1F9239E4BA7531F2BE4162BD2"/>
  </w:style>
  <w:style w:type="paragraph" w:customStyle="1" w:styleId="2E6E638F4C74E24791E7D076CB7BA730">
    <w:name w:val="2E6E638F4C74E24791E7D076CB7BA730"/>
  </w:style>
  <w:style w:type="paragraph" w:styleId="BlockText">
    <w:name w:val="Block Text"/>
    <w:basedOn w:val="Normal"/>
    <w:uiPriority w:val="1"/>
    <w:unhideWhenUsed/>
    <w:qFormat/>
    <w:pPr>
      <w:spacing w:line="276" w:lineRule="auto"/>
      <w:ind w:right="360"/>
    </w:pPr>
    <w:rPr>
      <w:iCs/>
      <w:color w:val="7F7F7F" w:themeColor="text1" w:themeTint="80"/>
      <w:sz w:val="20"/>
      <w:lang w:eastAsia="en-US"/>
    </w:rPr>
  </w:style>
  <w:style w:type="paragraph" w:styleId="ListBullet2">
    <w:name w:val="List Bullet 2"/>
    <w:basedOn w:val="BlockText"/>
    <w:uiPriority w:val="1"/>
    <w:unhideWhenUsed/>
    <w:qFormat/>
    <w:pPr>
      <w:numPr>
        <w:numId w:val="3"/>
      </w:numPr>
      <w:spacing w:after="40"/>
    </w:pPr>
  </w:style>
  <w:style w:type="paragraph" w:customStyle="1" w:styleId="4B28B18912825747A8221F90C6A4F26C">
    <w:name w:val="4B28B18912825747A8221F90C6A4F26C"/>
  </w:style>
  <w:style w:type="paragraph" w:customStyle="1" w:styleId="14B8DC30B5675348AA603B4185E5D9CC">
    <w:name w:val="14B8DC30B5675348AA603B4185E5D9CC"/>
  </w:style>
  <w:style w:type="paragraph" w:customStyle="1" w:styleId="A2CE6256E2D733479AC31CD012F03A5F">
    <w:name w:val="A2CE6256E2D733479AC31CD012F03A5F"/>
  </w:style>
  <w:style w:type="paragraph" w:customStyle="1" w:styleId="FB3C7CB0C4BD1C489B7CAE25A3D1553B">
    <w:name w:val="FB3C7CB0C4BD1C489B7CAE25A3D1553B"/>
  </w:style>
  <w:style w:type="paragraph" w:customStyle="1" w:styleId="B09227E18341C1419BDBBB8E0901397B">
    <w:name w:val="B09227E18341C1419BDBBB8E0901397B"/>
  </w:style>
  <w:style w:type="paragraph" w:customStyle="1" w:styleId="D87BD6485561054EAACEE87824D0D813">
    <w:name w:val="D87BD6485561054EAACEE87824D0D813"/>
    <w:rsid w:val="002514FE"/>
  </w:style>
  <w:style w:type="paragraph" w:customStyle="1" w:styleId="89FEAA202320204E8D46665904653275">
    <w:name w:val="89FEAA202320204E8D46665904653275"/>
    <w:rsid w:val="002514FE"/>
  </w:style>
  <w:style w:type="paragraph" w:customStyle="1" w:styleId="C5EAD9424D4E3746BD6FCDFC1BA330D5">
    <w:name w:val="C5EAD9424D4E3746BD6FCDFC1BA330D5"/>
    <w:rsid w:val="002514FE"/>
  </w:style>
  <w:style w:type="paragraph" w:customStyle="1" w:styleId="445B4BCFD391584998D9DE42BFAE0C76">
    <w:name w:val="445B4BCFD391584998D9DE42BFAE0C76"/>
    <w:rsid w:val="002514FE"/>
  </w:style>
  <w:style w:type="paragraph" w:customStyle="1" w:styleId="C795AAF6DF6FE74C9072A48ECF06AF83">
    <w:name w:val="C795AAF6DF6FE74C9072A48ECF06AF83"/>
    <w:rsid w:val="002514FE"/>
  </w:style>
  <w:style w:type="paragraph" w:customStyle="1" w:styleId="AE846AFE75DBAA41B45A3681267F15BE">
    <w:name w:val="AE846AFE75DBAA41B45A3681267F15BE"/>
    <w:rsid w:val="002514FE"/>
  </w:style>
  <w:style w:type="paragraph" w:customStyle="1" w:styleId="A71A3C3A3814D543BBF6408D43612C19">
    <w:name w:val="A71A3C3A3814D543BBF6408D43612C19"/>
    <w:rsid w:val="002514FE"/>
  </w:style>
  <w:style w:type="paragraph" w:customStyle="1" w:styleId="C91864A8E9DD73499E233F1D639128D6">
    <w:name w:val="C91864A8E9DD73499E233F1D639128D6"/>
    <w:rsid w:val="002514FE"/>
  </w:style>
  <w:style w:type="paragraph" w:customStyle="1" w:styleId="95AF6FF83D039643B55932C3E0C4805B">
    <w:name w:val="95AF6FF83D039643B55932C3E0C4805B"/>
    <w:rsid w:val="002514FE"/>
  </w:style>
  <w:style w:type="paragraph" w:customStyle="1" w:styleId="7C5E16B29D347B49B1C23B70F782F034">
    <w:name w:val="7C5E16B29D347B49B1C23B70F782F034"/>
    <w:rsid w:val="002514FE"/>
  </w:style>
  <w:style w:type="paragraph" w:customStyle="1" w:styleId="43532429EEB2194E9E6CBA8F59957A81">
    <w:name w:val="43532429EEB2194E9E6CBA8F59957A81"/>
    <w:rsid w:val="002514FE"/>
  </w:style>
  <w:style w:type="paragraph" w:customStyle="1" w:styleId="DA2E96936E157444926F69A2A10D1B81">
    <w:name w:val="DA2E96936E157444926F69A2A10D1B81"/>
    <w:rsid w:val="002514FE"/>
  </w:style>
  <w:style w:type="paragraph" w:customStyle="1" w:styleId="21A275A1126C174CBA4470887BC8F40F">
    <w:name w:val="21A275A1126C174CBA4470887BC8F40F"/>
    <w:rsid w:val="002514FE"/>
  </w:style>
  <w:style w:type="paragraph" w:customStyle="1" w:styleId="691D4BA1C606B149AB1218408E4A1517">
    <w:name w:val="691D4BA1C606B149AB1218408E4A1517"/>
    <w:rsid w:val="002514FE"/>
  </w:style>
  <w:style w:type="paragraph" w:customStyle="1" w:styleId="6C18FB388CEBE34B90F51C24F8D57AF3">
    <w:name w:val="6C18FB388CEBE34B90F51C24F8D57AF3"/>
    <w:rsid w:val="002514FE"/>
  </w:style>
  <w:style w:type="paragraph" w:customStyle="1" w:styleId="EF47AA4F6745D04D8415A0AE05FE0DCE">
    <w:name w:val="EF47AA4F6745D04D8415A0AE05FE0DCE"/>
    <w:rsid w:val="002514FE"/>
  </w:style>
  <w:style w:type="paragraph" w:customStyle="1" w:styleId="915F2B11FE42A14098260E5816D21E68">
    <w:name w:val="915F2B11FE42A14098260E5816D21E68"/>
    <w:rsid w:val="002514FE"/>
  </w:style>
  <w:style w:type="paragraph" w:customStyle="1" w:styleId="5853B768E1B8E146AC88E35ED67860C6">
    <w:name w:val="5853B768E1B8E146AC88E35ED67860C6"/>
    <w:rsid w:val="002514FE"/>
  </w:style>
  <w:style w:type="paragraph" w:customStyle="1" w:styleId="F46FC1CB428B0444BD9322CCC6D808C3">
    <w:name w:val="F46FC1CB428B0444BD9322CCC6D808C3"/>
    <w:rsid w:val="002514FE"/>
  </w:style>
  <w:style w:type="paragraph" w:customStyle="1" w:styleId="F6B929237397ED45906F24E154868775">
    <w:name w:val="F6B929237397ED45906F24E154868775"/>
    <w:rsid w:val="002514FE"/>
  </w:style>
  <w:style w:type="paragraph" w:customStyle="1" w:styleId="C82CC12D49BC7D4C9767AC62BD22CC01">
    <w:name w:val="C82CC12D49BC7D4C9767AC62BD22CC01"/>
    <w:rsid w:val="002514FE"/>
  </w:style>
  <w:style w:type="paragraph" w:customStyle="1" w:styleId="074304B58D89FB4A968634F904BC1F9E">
    <w:name w:val="074304B58D89FB4A968634F904BC1F9E"/>
    <w:rsid w:val="002514FE"/>
  </w:style>
  <w:style w:type="paragraph" w:customStyle="1" w:styleId="DCE4129BB6FB374DBEC745427E61310F">
    <w:name w:val="DCE4129BB6FB374DBEC745427E61310F"/>
    <w:rsid w:val="00044811"/>
  </w:style>
  <w:style w:type="paragraph" w:customStyle="1" w:styleId="55394F30135B2F45A6F0FD85A52D1268">
    <w:name w:val="55394F30135B2F45A6F0FD85A52D1268"/>
    <w:rsid w:val="000448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 Id="rId3" Type="http://schemas.openxmlformats.org/officeDocument/2006/relationships/image" Target="../media/image5.jpeg"/></Relationships>
</file>

<file path=word/theme/theme1.xml><?xml version="1.0" encoding="utf-8"?>
<a:theme xmlns:a="http://schemas.openxmlformats.org/drawingml/2006/main" name="Capital">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Syllabus.dotx</Template>
  <TotalTime>78</TotalTime>
  <Pages>4</Pages>
  <Words>763</Words>
  <Characters>5447</Characters>
  <Application>Microsoft Macintosh Word</Application>
  <DocSecurity>0</DocSecurity>
  <Lines>136</Lines>
  <Paragraphs>95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nervousnet HUB - Android</vt:lpstr>
      <vt:lpstr>Google Play Store Links:</vt:lpstr>
    </vt:vector>
  </TitlesOfParts>
  <Manager/>
  <Company>ETHZ Coss</Company>
  <LinksUpToDate>false</LinksUpToDate>
  <CharactersWithSpaces>6115</CharactersWithSpaces>
  <SharedDoc>false</SharedDoc>
  <HyperlinkBase>www.nervousnet.info</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Nervousnet Mobile App - Android</dc:title>
  <dc:subject>General Architecture </dc:subject>
  <dc:creator>Prasad Pulikal</dc:creator>
  <cp:keywords/>
  <dc:description/>
  <cp:lastModifiedBy>Prasad Pulikal</cp:lastModifiedBy>
  <cp:revision>122</cp:revision>
  <cp:lastPrinted>2016-04-13T15:23:00Z</cp:lastPrinted>
  <dcterms:created xsi:type="dcterms:W3CDTF">2016-04-13T14:08:00Z</dcterms:created>
  <dcterms:modified xsi:type="dcterms:W3CDTF">2016-04-20T10:21:00Z</dcterms:modified>
  <cp:category/>
</cp:coreProperties>
</file>